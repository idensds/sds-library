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1277F" w:rsidRPr="00C81545" w:rsidRDefault="00717D3E" w:rsidP="00757850">
            <w:pPr>
              <w:jc w:val="center"/>
              <w:rPr>
                <w:rFonts w:ascii="Times New Roman" w:hAnsi="Times New Roman" w:cs="Times New Roman"/>
                <w:b/>
                <w:sz w:val="40"/>
                <w:szCs w:val="40"/>
              </w:rPr>
            </w:pPr>
            <w:r>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3303DD" w:rsidRDefault="003303DD" w:rsidP="006F4F9C">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6F4F9C" w:rsidRPr="00C81545" w:rsidRDefault="00757850" w:rsidP="006F4F9C">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D1277F" w:rsidP="006F4F9C">
            <w:pPr>
              <w:jc w:val="center"/>
              <w:rPr>
                <w:rFonts w:ascii="Times New Roman" w:hAnsi="Times New Roman" w:cs="Times New Roman"/>
                <w:sz w:val="32"/>
                <w:szCs w:val="32"/>
              </w:rPr>
            </w:pPr>
            <w:r w:rsidRPr="00C81545">
              <w:rPr>
                <w:rFonts w:ascii="Times New Roman" w:hAnsi="Times New Roman" w:cs="Times New Roman"/>
                <w:b/>
                <w:sz w:val="40"/>
                <w:szCs w:val="40"/>
              </w:rPr>
              <w:t>H=1</w:t>
            </w:r>
            <w:r w:rsidR="003303DD">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4" style="position:absolute;left:0;text-align:left;margin-left:0;margin-top:0;width:4in;height:2in;z-index:25171558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6" style="position:absolute;left:0;text-align:left;margin-left:0;margin-top:0;width:4in;height:2in;z-index:25171968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5" style="position:absolute;left:0;text-align:left;margin-left:0;margin-top:0;width:4in;height:2in;z-index:25171763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7" style="position:absolute;left:0;text-align:left;margin-left:0;margin-top:0;width:4in;height:2in;z-index:25172172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8" style="position:absolute;left:0;text-align:left;margin-left:0;margin-top:0;width:4in;height:2in;z-index:25172377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40" style="position:absolute;left:0;text-align:left;margin-left:0;margin-top:0;width:4in;height:2in;z-index:25172787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39" style="position:absolute;left:0;text-align:left;margin-left:0;margin-top:0;width:4in;height:2in;z-index:25172582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41" style="position:absolute;left:0;text-align:left;margin-left:0;margin-top:0;width:4in;height:2in;z-index:25172992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3303DD" w:rsidRPr="00C81545"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pict>
                <v:roundrect id="_x0000_s1142" style="position:absolute;left:0;text-align:left;margin-left:0;margin-top:0;width:4in;height:2in;z-index:25173196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3303DD" w:rsidRDefault="003303DD" w:rsidP="003303DD">
            <w:pPr>
              <w:jc w:val="center"/>
              <w:rPr>
                <w:rFonts w:ascii="Times New Roman" w:hAnsi="Times New Roman" w:cs="Times New Roman"/>
                <w:b/>
                <w:sz w:val="40"/>
                <w:szCs w:val="40"/>
              </w:rPr>
            </w:pPr>
            <w:r>
              <w:rPr>
                <w:rFonts w:ascii="Times New Roman" w:hAnsi="Times New Roman" w:cs="Times New Roman"/>
                <w:b/>
                <w:sz w:val="40"/>
                <w:szCs w:val="40"/>
              </w:rPr>
              <w:t>ODOR ELIMINATOR</w:t>
            </w:r>
          </w:p>
          <w:p w:rsidR="003303DD" w:rsidRPr="00C81545" w:rsidRDefault="003303DD" w:rsidP="003303DD">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3303DD" w:rsidP="003303DD">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F=1</w:t>
            </w:r>
            <w:r w:rsidRPr="00C81545">
              <w:rPr>
                <w:rFonts w:ascii="Times New Roman" w:hAnsi="Times New Roman" w:cs="Times New Roman"/>
                <w:b/>
                <w:sz w:val="40"/>
                <w:szCs w:val="40"/>
              </w:rPr>
              <w:t xml:space="preserve"> R=0 S=0</w:t>
            </w:r>
            <w:r w:rsidR="00717D3E">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C4EF0"/>
    <w:rsid w:val="0026072A"/>
    <w:rsid w:val="003057E2"/>
    <w:rsid w:val="003303DD"/>
    <w:rsid w:val="00684CE8"/>
    <w:rsid w:val="006F4F9C"/>
    <w:rsid w:val="00717D3E"/>
    <w:rsid w:val="00757850"/>
    <w:rsid w:val="007A4424"/>
    <w:rsid w:val="009D1B15"/>
    <w:rsid w:val="009D6270"/>
    <w:rsid w:val="00A368C8"/>
    <w:rsid w:val="00AE6590"/>
    <w:rsid w:val="00B75639"/>
    <w:rsid w:val="00C526BE"/>
    <w:rsid w:val="00C81545"/>
    <w:rsid w:val="00D1277F"/>
    <w:rsid w:val="00D53EB9"/>
    <w:rsid w:val="00D8261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4</TotalTime>
  <Pages>1</Pages>
  <Words>82</Words>
  <Characters>470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Kristen</cp:lastModifiedBy>
  <cp:revision>2</cp:revision>
  <dcterms:created xsi:type="dcterms:W3CDTF">2012-02-14T01:15:00Z</dcterms:created>
  <dcterms:modified xsi:type="dcterms:W3CDTF">2012-02-14T01:15:00Z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