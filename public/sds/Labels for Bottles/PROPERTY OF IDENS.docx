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0E5EFF" w:rsidRPr="000E5EFF" w:rsidRDefault="00176C12" w:rsidP="007D12AE">
            <w:pPr>
              <w:jc w:val="center"/>
              <w:rPr>
                <w:rFonts w:ascii="Times New Roman" w:hAnsi="Times New Roman" w:cs="Times New Roman"/>
                <w:b/>
                <w:sz w:val="32"/>
                <w:szCs w:val="32"/>
              </w:rPr>
            </w:pPr>
            <w:r w:rsidRPr="00176C12">
              <w:rPr>
                <w:rFonts w:ascii="Times New Roman" w:hAnsi="Times New Roman" w:cs="Times New Roman"/>
                <w:b/>
                <w:sz w:val="72"/>
                <w:szCs w:val="32"/>
              </w:rPr>
              <w:t>PROPERTY OF IDEN’S DEALER SERVICES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6072A" w:rsidRPr="00176C12" w:rsidRDefault="00176C12" w:rsidP="007D12AE">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0000005"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5"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 o:spid="_x0000_s1026" style="position:absolute;margin-left:0;margin-top:0;width:4in;height:2in;z-index:25000000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9VBpAIAAFc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CmH1UG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176C12" w:rsidP="00176C12">
                  <w:pPr>
                    <w:jc w:val="center"/>
                    <w:rPr>
                      <w:rFonts w:ascii="Times New Roman" w:hAnsi="Times New Roman" w:cs="Times New Roman"/>
                      <w:b/>
                      <w:sz w:val="32"/>
                      <w:szCs w:val="32"/>
                    </w:rPr>
                  </w:pPr>
                  <w:r w:rsidRPr="00176C12">
                    <w:rPr>
                      <w:rFonts w:ascii="Times New Roman" w:hAnsi="Times New Roman" w:cs="Times New Roman"/>
                      <w:b/>
                      <w:sz w:val="72"/>
                      <w:szCs w:val="32"/>
                    </w:rPr>
                    <w:t>PROPERTY OF IDEN’S DEALER SERVICES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59264" behindDoc="0" locked="1" layoutInCell="1" allowOverlap="1">
                            <wp:simplePos x="0" y="0"/>
                            <wp:positionH relativeFrom="page">
                              <wp:posOffset>0</wp:posOffset>
                            </wp:positionH>
                            <wp:positionV relativeFrom="page">
                              <wp:posOffset>0</wp:posOffset>
                            </wp:positionV>
                            <wp:extent cx="3657600" cy="1828800"/>
                            <wp:effectExtent l="12065" t="5080" r="6985" b="13970"/>
                            <wp:wrapNone/>
                            <wp:docPr id="14"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9" o:spid="_x0000_s1026" style="position:absolute;margin-left:0;margin-top:0;width:4in;height:2in;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Zep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7Fl6m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08"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3"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5" o:spid="_x0000_s1026" style="position:absolute;margin-left:0;margin-top:0;width:4in;height:2in;z-index:250000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s5MpAIAAFc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HVizky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176C12" w:rsidP="00176C12">
                  <w:pPr>
                    <w:jc w:val="center"/>
                    <w:rPr>
                      <w:rFonts w:ascii="Times New Roman" w:hAnsi="Times New Roman" w:cs="Times New Roman"/>
                      <w:b/>
                      <w:sz w:val="32"/>
                      <w:szCs w:val="32"/>
                    </w:rPr>
                  </w:pPr>
                  <w:r w:rsidRPr="00176C12">
                    <w:rPr>
                      <w:rFonts w:ascii="Times New Roman" w:hAnsi="Times New Roman" w:cs="Times New Roman"/>
                      <w:b/>
                      <w:sz w:val="72"/>
                      <w:szCs w:val="32"/>
                    </w:rPr>
                    <w:t>PROPERTY OF IDEN’S DEALER SERVICES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1312" behindDoc="0" locked="1" layoutInCell="1" allowOverlap="1">
                            <wp:simplePos x="0" y="0"/>
                            <wp:positionH relativeFrom="page">
                              <wp:posOffset>0</wp:posOffset>
                            </wp:positionH>
                            <wp:positionV relativeFrom="page">
                              <wp:posOffset>0</wp:posOffset>
                            </wp:positionV>
                            <wp:extent cx="3657600" cy="1828800"/>
                            <wp:effectExtent l="6350" t="5080" r="12700" b="13970"/>
                            <wp:wrapNone/>
                            <wp:docPr id="12"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0" o:spid="_x0000_s1026" style="position:absolute;margin-left:0;margin-top:0;width:4in;height:2in;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9g4XAogIAAFc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11"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1"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2" o:spid="_x0000_s1026" style="position:absolute;margin-left:0;margin-top:0;width:4in;height:2in;z-index:2500000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G7JH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176C12" w:rsidP="00176C12">
                  <w:pPr>
                    <w:jc w:val="center"/>
                    <w:rPr>
                      <w:rFonts w:ascii="Times New Roman" w:hAnsi="Times New Roman" w:cs="Times New Roman"/>
                      <w:b/>
                      <w:sz w:val="32"/>
                      <w:szCs w:val="32"/>
                    </w:rPr>
                  </w:pPr>
                  <w:r w:rsidRPr="00176C12">
                    <w:rPr>
                      <w:rFonts w:ascii="Times New Roman" w:hAnsi="Times New Roman" w:cs="Times New Roman"/>
                      <w:b/>
                      <w:sz w:val="72"/>
                      <w:szCs w:val="32"/>
                    </w:rPr>
                    <w:t>PROPERTY OF IDEN’S DEALER SERVICES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3360" behindDoc="0" locked="1" layoutInCell="1" allowOverlap="1">
                            <wp:simplePos x="0" y="0"/>
                            <wp:positionH relativeFrom="page">
                              <wp:posOffset>0</wp:posOffset>
                            </wp:positionH>
                            <wp:positionV relativeFrom="page">
                              <wp:posOffset>0</wp:posOffset>
                            </wp:positionV>
                            <wp:extent cx="3657600" cy="1828800"/>
                            <wp:effectExtent l="12065" t="5080" r="6985" b="13970"/>
                            <wp:wrapNone/>
                            <wp:docPr id="10"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MIQh/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14"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6" style="position:absolute;margin-left:0;margin-top:0;width:4in;height:2in;z-index:2500000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jgowIAAFY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E/0I4K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176C12" w:rsidP="00176C12">
                  <w:pPr>
                    <w:jc w:val="center"/>
                    <w:rPr>
                      <w:rFonts w:ascii="Times New Roman" w:hAnsi="Times New Roman" w:cs="Times New Roman"/>
                      <w:b/>
                      <w:sz w:val="32"/>
                      <w:szCs w:val="32"/>
                    </w:rPr>
                  </w:pPr>
                  <w:r w:rsidRPr="00176C12">
                    <w:rPr>
                      <w:rFonts w:ascii="Times New Roman" w:hAnsi="Times New Roman" w:cs="Times New Roman"/>
                      <w:b/>
                      <w:sz w:val="72"/>
                      <w:szCs w:val="32"/>
                    </w:rPr>
                    <w:t>PROPERTY OF IDEN’S DEALER SERVICES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5408" behindDoc="0" locked="1" layoutInCell="1" allowOverlap="1">
                            <wp:simplePos x="0" y="0"/>
                            <wp:positionH relativeFrom="page">
                              <wp:posOffset>0</wp:posOffset>
                            </wp:positionH>
                            <wp:positionV relativeFrom="page">
                              <wp:posOffset>0</wp:posOffset>
                            </wp:positionV>
                            <wp:extent cx="3657600" cy="1828800"/>
                            <wp:effectExtent l="6350" t="5080" r="12700" b="13970"/>
                            <wp:wrapNone/>
                            <wp:docPr id="8"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2" o:spid="_x0000_s1026" style="position:absolute;margin-left:0;margin-top:0;width:4in;height:2in;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uhSow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CQLoUq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26072A" w:rsidP="007D12AE">
            <w:pPr>
              <w:jc w:val="center"/>
              <w:rPr>
                <w:rFonts w:ascii="Times New Roman" w:hAnsi="Times New Roman" w:cs="Times New Roman"/>
                <w:sz w:val="32"/>
                <w:szCs w:val="32"/>
              </w:rPr>
            </w:pP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176C12" w:rsidP="00176C12">
                  <w:pPr>
                    <w:jc w:val="center"/>
                    <w:rPr>
                      <w:rFonts w:ascii="Times New Roman" w:hAnsi="Times New Roman" w:cs="Times New Roman"/>
                      <w:b/>
                      <w:sz w:val="32"/>
                      <w:szCs w:val="32"/>
                    </w:rPr>
                  </w:pPr>
                  <w:r w:rsidRPr="00176C12">
                    <w:rPr>
                      <w:rFonts w:ascii="Times New Roman" w:hAnsi="Times New Roman" w:cs="Times New Roman"/>
                      <w:b/>
                      <w:sz w:val="72"/>
                      <w:szCs w:val="32"/>
                    </w:rPr>
                    <w:t>PROPERTY OF IDEN’S DEALER SERVICES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7456" behindDoc="0" locked="1" layoutInCell="1" allowOverlap="1">
                            <wp:simplePos x="0" y="0"/>
                            <wp:positionH relativeFrom="page">
                              <wp:posOffset>0</wp:posOffset>
                            </wp:positionH>
                            <wp:positionV relativeFrom="page">
                              <wp:posOffset>0</wp:posOffset>
                            </wp:positionV>
                            <wp:extent cx="3657600" cy="1828800"/>
                            <wp:effectExtent l="12065" t="5080" r="6985" b="13970"/>
                            <wp:wrapNone/>
                            <wp:docPr id="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3" o:spid="_x0000_s1026" style="position:absolute;margin-left:0;margin-top:0;width:4in;height:2in;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JXC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gglcK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20"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margin-left:0;margin-top:0;width:4in;height:2in;z-index:2500000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h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H+9cGG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176C12" w:rsidP="00176C12">
                  <w:pPr>
                    <w:jc w:val="center"/>
                    <w:rPr>
                      <w:rFonts w:ascii="Times New Roman" w:hAnsi="Times New Roman" w:cs="Times New Roman"/>
                      <w:b/>
                      <w:sz w:val="32"/>
                      <w:szCs w:val="32"/>
                    </w:rPr>
                  </w:pPr>
                  <w:r w:rsidRPr="00176C12">
                    <w:rPr>
                      <w:rFonts w:ascii="Times New Roman" w:hAnsi="Times New Roman" w:cs="Times New Roman"/>
                      <w:b/>
                      <w:sz w:val="72"/>
                      <w:szCs w:val="32"/>
                    </w:rPr>
                    <w:t>PROPERTY OF IDEN’S DEALER SERVICES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69504" behindDoc="0" locked="1" layoutInCell="1" allowOverlap="1">
                            <wp:simplePos x="0" y="0"/>
                            <wp:positionH relativeFrom="page">
                              <wp:posOffset>0</wp:posOffset>
                            </wp:positionH>
                            <wp:positionV relativeFrom="page">
                              <wp:posOffset>0</wp:posOffset>
                            </wp:positionV>
                            <wp:extent cx="3657600" cy="1828800"/>
                            <wp:effectExtent l="6350" t="5080" r="12700" b="13970"/>
                            <wp:wrapNone/>
                            <wp:docPr id="5"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4" o:spid="_x0000_s1026" style="position:absolute;margin-left:0;margin-top:0;width:4in;height:2in;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JKTpAIAAFY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OEskpO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26072A" w:rsidP="007D12AE">
            <w:pPr>
              <w:jc w:val="center"/>
              <w:rPr>
                <w:rFonts w:ascii="Times New Roman" w:hAnsi="Times New Roman" w:cs="Times New Roman"/>
                <w:sz w:val="32"/>
                <w:szCs w:val="32"/>
              </w:rPr>
            </w:pP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176C12" w:rsidP="00176C12">
                  <w:pPr>
                    <w:jc w:val="center"/>
                    <w:rPr>
                      <w:rFonts w:ascii="Times New Roman" w:hAnsi="Times New Roman" w:cs="Times New Roman"/>
                      <w:b/>
                      <w:sz w:val="32"/>
                      <w:szCs w:val="32"/>
                    </w:rPr>
                  </w:pPr>
                  <w:r w:rsidRPr="00176C12">
                    <w:rPr>
                      <w:rFonts w:ascii="Times New Roman" w:hAnsi="Times New Roman" w:cs="Times New Roman"/>
                      <w:b/>
                      <w:sz w:val="72"/>
                      <w:szCs w:val="32"/>
                    </w:rPr>
                    <w:t>PROPERTY OF IDEN’S DEALER SERVICES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71552" behindDoc="0" locked="1" layoutInCell="1" allowOverlap="1">
                            <wp:simplePos x="0" y="0"/>
                            <wp:positionH relativeFrom="page">
                              <wp:posOffset>0</wp:posOffset>
                            </wp:positionH>
                            <wp:positionV relativeFrom="page">
                              <wp:posOffset>0</wp:posOffset>
                            </wp:positionV>
                            <wp:extent cx="3657600" cy="1828800"/>
                            <wp:effectExtent l="12065" t="8255" r="6985" b="10795"/>
                            <wp:wrapNone/>
                            <wp:docPr id="4"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5" o:spid="_x0000_s1026" style="position:absolute;margin-left:0;margin-top:0;width:4in;height:2in;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tB7pAIAAFY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KZu0Hu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7D12AE">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26"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margin-left:0;margin-top:0;width:4in;height:2in;z-index:2500000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2ja1o6MCAABV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0E5EFF" w:rsidRDefault="00176C12" w:rsidP="00176C12">
                  <w:pPr>
                    <w:jc w:val="center"/>
                    <w:rPr>
                      <w:rFonts w:ascii="Times New Roman" w:hAnsi="Times New Roman" w:cs="Times New Roman"/>
                      <w:b/>
                      <w:sz w:val="32"/>
                      <w:szCs w:val="32"/>
                    </w:rPr>
                  </w:pPr>
                  <w:r w:rsidRPr="00176C12">
                    <w:rPr>
                      <w:rFonts w:ascii="Times New Roman" w:hAnsi="Times New Roman" w:cs="Times New Roman"/>
                      <w:b/>
                      <w:sz w:val="72"/>
                      <w:szCs w:val="32"/>
                    </w:rPr>
                    <w:t>PROPERTY OF IDEN’S DEALER SERVICES</w:t>
                  </w: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176C12" w:rsidRPr="006F4F9C" w:rsidTr="00242E69">
              <w:trPr>
                <w:trHeight w:hRule="exact" w:val="2860"/>
              </w:trPr>
              <w:tc>
                <w:tcPr>
                  <w:tcW w:w="5760" w:type="dxa"/>
                  <w:tcMar>
                    <w:top w:w="0" w:type="dxa"/>
                    <w:bottom w:w="0" w:type="dxa"/>
                  </w:tcMar>
                </w:tcPr>
                <w:p w:rsidR="00176C12" w:rsidRPr="00176C12" w:rsidRDefault="00176C12" w:rsidP="00176C12">
                  <w:pPr>
                    <w:jc w:val="center"/>
                    <w:rPr>
                      <w:rFonts w:ascii="Times New Roman" w:hAnsi="Times New Roman" w:cs="Times New Roman"/>
                      <w:b/>
                      <w:sz w:val="52"/>
                      <w:szCs w:val="32"/>
                    </w:rPr>
                  </w:pPr>
                  <w:r>
                    <w:rPr>
                      <w:rFonts w:ascii="Times New Roman" w:hAnsi="Times New Roman" w:cs="Times New Roman"/>
                      <w:b/>
                      <w:noProof/>
                      <w:sz w:val="40"/>
                      <w:szCs w:val="32"/>
                    </w:rPr>
                    <mc:AlternateContent>
                      <mc:Choice Requires="wps">
                        <w:drawing>
                          <wp:anchor distT="0" distB="0" distL="114300" distR="114300" simplePos="0" relativeHeight="251673600" behindDoc="0" locked="1" layoutInCell="1" allowOverlap="1">
                            <wp:simplePos x="0" y="0"/>
                            <wp:positionH relativeFrom="page">
                              <wp:posOffset>0</wp:posOffset>
                            </wp:positionH>
                            <wp:positionV relativeFrom="page">
                              <wp:posOffset>0</wp:posOffset>
                            </wp:positionV>
                            <wp:extent cx="3657600" cy="1828800"/>
                            <wp:effectExtent l="6350" t="8255" r="12700" b="10795"/>
                            <wp:wrapNone/>
                            <wp:docPr id="2"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 o:spid="_x0000_s1026" style="position:absolute;margin-left:0;margin-top:0;width:4in;height:2in;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zw9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LFnPD2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176C12">
                    <w:rPr>
                      <w:rFonts w:ascii="Times New Roman" w:hAnsi="Times New Roman" w:cs="Times New Roman"/>
                      <w:b/>
                      <w:sz w:val="72"/>
                      <w:szCs w:val="32"/>
                    </w:rPr>
                    <w:t>PROPERTY OF IDEN’S DEALER SERVICES</w:t>
                  </w:r>
                </w:p>
              </w:tc>
            </w:tr>
          </w:tbl>
          <w:p w:rsidR="0026072A" w:rsidRPr="006F4F9C" w:rsidRDefault="00176C12" w:rsidP="008E5F8A">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0000029"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6" style="position:absolute;margin-left:0;margin-top:0;width:4in;height:2in;z-index:2500000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zYogIAAFU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bhczYogIAAFU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p w:rsidR="0026072A" w:rsidRDefault="00A01376">
      <w:pPr>
        <w:spacing w:after="0" w:line="20" w:lineRule="exact"/>
      </w:pPr>
      <w:r>
        <w:t>-</w:t>
      </w:r>
      <w:bookmarkStart w:id="0" w:name="_GoBack"/>
      <w:bookmarkEnd w:id="0"/>
    </w:p>
    <w:sectPr w:rsidR="0026072A" w:rsidSect="0026072A">
      <w:pgSz w:w="12240" w:h="15840"/>
      <w:pgMar w:top="345" w:right="446" w:bottom="66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6BE"/>
    <w:rsid w:val="000E5EFF"/>
    <w:rsid w:val="00176C12"/>
    <w:rsid w:val="00241169"/>
    <w:rsid w:val="0026072A"/>
    <w:rsid w:val="003057E2"/>
    <w:rsid w:val="00473531"/>
    <w:rsid w:val="00684CE8"/>
    <w:rsid w:val="006F4F9C"/>
    <w:rsid w:val="007D12AE"/>
    <w:rsid w:val="008E5F8A"/>
    <w:rsid w:val="00A01376"/>
    <w:rsid w:val="00AE5881"/>
    <w:rsid w:val="00C526BE"/>
    <w:rsid w:val="00D82614"/>
    <w:rsid w:val="00EB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 w:type="paragraph" w:styleId="BalloonText">
    <w:name w:val="Balloon Text"/>
    <w:basedOn w:val="Normal"/>
    <w:link w:val="BalloonTextChar"/>
    <w:uiPriority w:val="99"/>
    <w:semiHidden/>
    <w:unhideWhenUsed/>
    <w:rsid w:val="00A01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3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 w:type="paragraph" w:styleId="BalloonText">
    <w:name w:val="Balloon Text"/>
    <w:basedOn w:val="Normal"/>
    <w:link w:val="BalloonTextChar"/>
    <w:uiPriority w:val="99"/>
    <w:semiHidden/>
    <w:unhideWhenUsed/>
    <w:rsid w:val="00A01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3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ens%20Office%202\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AV_LB10text.dotm</Template>
  <TotalTime>0</TotalTime>
  <Pages>1</Pages>
  <Words>101</Words>
  <Characters>580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Tracie</cp:lastModifiedBy>
  <cp:revision>2</cp:revision>
  <cp:lastPrinted>2011-12-20T17:50:00Z</cp:lastPrinted>
  <dcterms:created xsi:type="dcterms:W3CDTF">2013-06-24T21:10:00Z</dcterms:created>
  <dcterms:modified xsi:type="dcterms:W3CDTF">2013-06-24T21:10:00Z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