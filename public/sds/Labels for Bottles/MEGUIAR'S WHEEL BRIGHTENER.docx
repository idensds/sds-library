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vertAnchor="text" w:horzAnchor="page" w:tblpX="245"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20518E" w:rsidRPr="0020518E" w:rsidRDefault="006D5ADE" w:rsidP="00757850">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055" style="position:absolute;left:0;text-align:left;margin-left:0;margin-top:0;width:4in;height:2in;z-index:250000002;mso-position-horizontal-relative:page;mso-position-vertical-relative:page" arcsize="6126f" print="f" filled="f" strokecolor="#bfbfbf [2412]" strokeweight=".25pt">
                  <w10:wrap anchorx="page" anchory="page"/>
                  <w10:anchorlock/>
                </v:roundrect>
              </w:pict>
            </w:r>
            <w:r w:rsidR="0020518E" w:rsidRPr="0020518E">
              <w:rPr>
                <w:rFonts w:ascii="Times New Roman" w:hAnsi="Times New Roman" w:cs="Times New Roman"/>
                <w:b/>
                <w:sz w:val="44"/>
                <w:szCs w:val="44"/>
              </w:rPr>
              <w:t>MEGUIAR’S</w:t>
            </w:r>
          </w:p>
          <w:p w:rsidR="006F4F9C" w:rsidRPr="0020518E" w:rsidRDefault="0020518E" w:rsidP="00757850">
            <w:pPr>
              <w:jc w:val="center"/>
              <w:rPr>
                <w:rFonts w:ascii="Times New Roman" w:hAnsi="Times New Roman" w:cs="Times New Roman"/>
                <w:b/>
                <w:sz w:val="44"/>
                <w:szCs w:val="44"/>
              </w:rPr>
            </w:pPr>
            <w:r w:rsidRPr="0020518E">
              <w:rPr>
                <w:rFonts w:ascii="Times New Roman" w:hAnsi="Times New Roman" w:cs="Times New Roman"/>
                <w:b/>
                <w:sz w:val="44"/>
                <w:szCs w:val="44"/>
              </w:rPr>
              <w:t>WHEEL BRIGHTENER</w:t>
            </w:r>
          </w:p>
          <w:p w:rsidR="006F4F9C" w:rsidRPr="0020518E" w:rsidRDefault="0020518E" w:rsidP="006F4F9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18:1</w:t>
            </w:r>
          </w:p>
          <w:p w:rsidR="006F4F9C" w:rsidRPr="006F4F9C" w:rsidRDefault="0020518E" w:rsidP="006F4F9C">
            <w:pPr>
              <w:jc w:val="center"/>
              <w:rPr>
                <w:rFonts w:ascii="Times New Roman" w:hAnsi="Times New Roman" w:cs="Times New Roman"/>
                <w:sz w:val="32"/>
                <w:szCs w:val="32"/>
              </w:rPr>
            </w:pPr>
            <w:r w:rsidRPr="0020518E">
              <w:rPr>
                <w:rFonts w:ascii="Times New Roman" w:hAnsi="Times New Roman" w:cs="Times New Roman"/>
                <w:b/>
                <w:sz w:val="44"/>
                <w:szCs w:val="44"/>
              </w:rPr>
              <w:t>H=3 F=1 R=0</w:t>
            </w:r>
            <w:r w:rsidR="006F4F9C" w:rsidRPr="0020518E">
              <w:rPr>
                <w:rFonts w:ascii="Times New Roman" w:hAnsi="Times New Roman" w:cs="Times New Roman"/>
                <w:b/>
                <w:sz w:val="44"/>
                <w:szCs w:val="44"/>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07" style="position:absolute;left:0;text-align:left;margin-left:0;margin-top:0;width:4in;height:2in;z-index:251678720;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WHEEL BRIGHTENER</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18:1</w:t>
            </w:r>
          </w:p>
          <w:p w:rsidR="0026072A" w:rsidRPr="006F4F9C" w:rsidRDefault="0020518E" w:rsidP="0020518E">
            <w:pPr>
              <w:jc w:val="center"/>
              <w:rPr>
                <w:rFonts w:ascii="Times New Roman" w:hAnsi="Times New Roman" w:cs="Times New Roman"/>
                <w:sz w:val="32"/>
                <w:szCs w:val="32"/>
              </w:rPr>
            </w:pPr>
            <w:r w:rsidRPr="0020518E">
              <w:rPr>
                <w:rFonts w:ascii="Times New Roman" w:hAnsi="Times New Roman" w:cs="Times New Roman"/>
                <w:b/>
                <w:sz w:val="44"/>
                <w:szCs w:val="44"/>
              </w:rPr>
              <w:t>H=3 F=1 R=0 S=0</w:t>
            </w:r>
          </w:p>
        </w:tc>
      </w:tr>
    </w:tbl>
    <w:tbl>
      <w:tblPr>
        <w:tblpPr w:vertAnchor="text" w:horzAnchor="page" w:tblpX="245"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08" style="position:absolute;left:0;text-align:left;margin-left:0;margin-top:0;width:4in;height:2in;z-index:251680768;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WHEEL BRIGHTENER</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18:1</w:t>
            </w:r>
          </w:p>
          <w:p w:rsidR="0026072A" w:rsidRPr="006F4F9C" w:rsidRDefault="0020518E" w:rsidP="0020518E">
            <w:pPr>
              <w:jc w:val="center"/>
              <w:rPr>
                <w:rFonts w:ascii="Times New Roman" w:hAnsi="Times New Roman" w:cs="Times New Roman"/>
                <w:sz w:val="32"/>
                <w:szCs w:val="32"/>
              </w:rPr>
            </w:pPr>
            <w:r w:rsidRPr="0020518E">
              <w:rPr>
                <w:rFonts w:ascii="Times New Roman" w:hAnsi="Times New Roman" w:cs="Times New Roman"/>
                <w:b/>
                <w:sz w:val="44"/>
                <w:szCs w:val="44"/>
              </w:rPr>
              <w:t>H=3 F=1 R=0 S=0</w:t>
            </w:r>
            <w:r w:rsidR="006D5ADE">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09" style="position:absolute;left:0;text-align:left;margin-left:0;margin-top:0;width:4in;height:2in;z-index:251682816;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WHEEL BRIGHTENER</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18:1</w:t>
            </w:r>
          </w:p>
          <w:p w:rsidR="0026072A" w:rsidRPr="006F4F9C" w:rsidRDefault="0020518E" w:rsidP="0020518E">
            <w:pPr>
              <w:jc w:val="center"/>
              <w:rPr>
                <w:rFonts w:ascii="Times New Roman" w:hAnsi="Times New Roman" w:cs="Times New Roman"/>
                <w:sz w:val="32"/>
                <w:szCs w:val="32"/>
              </w:rPr>
            </w:pPr>
            <w:r w:rsidRPr="0020518E">
              <w:rPr>
                <w:rFonts w:ascii="Times New Roman" w:hAnsi="Times New Roman" w:cs="Times New Roman"/>
                <w:b/>
                <w:sz w:val="44"/>
                <w:szCs w:val="44"/>
              </w:rPr>
              <w:t>H=3 F=1 R=0 S=0</w:t>
            </w:r>
            <w:r w:rsidR="006D5ADE">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10" style="position:absolute;left:0;text-align:left;margin-left:0;margin-top:0;width:4in;height:2in;z-index:251684864;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WHEEL BRIGHTENER</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18:1</w:t>
            </w:r>
          </w:p>
          <w:p w:rsidR="0026072A" w:rsidRPr="006F4F9C" w:rsidRDefault="0020518E" w:rsidP="0020518E">
            <w:pPr>
              <w:jc w:val="center"/>
              <w:rPr>
                <w:rFonts w:ascii="Times New Roman" w:hAnsi="Times New Roman" w:cs="Times New Roman"/>
                <w:sz w:val="32"/>
                <w:szCs w:val="32"/>
              </w:rPr>
            </w:pPr>
            <w:r w:rsidRPr="0020518E">
              <w:rPr>
                <w:rFonts w:ascii="Times New Roman" w:hAnsi="Times New Roman" w:cs="Times New Roman"/>
                <w:b/>
                <w:sz w:val="44"/>
                <w:szCs w:val="44"/>
              </w:rPr>
              <w:t>H=3 F=1 R=0 S=0</w:t>
            </w:r>
            <w:r w:rsidR="006D5ADE">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11" style="position:absolute;left:0;text-align:left;margin-left:0;margin-top:0;width:4in;height:2in;z-index:251686912;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WHEEL BRIGHTENER</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18:1</w:t>
            </w:r>
          </w:p>
          <w:p w:rsidR="0026072A" w:rsidRPr="006F4F9C" w:rsidRDefault="0020518E" w:rsidP="0020518E">
            <w:pPr>
              <w:jc w:val="center"/>
              <w:rPr>
                <w:rFonts w:ascii="Times New Roman" w:hAnsi="Times New Roman" w:cs="Times New Roman"/>
                <w:sz w:val="32"/>
                <w:szCs w:val="32"/>
              </w:rPr>
            </w:pPr>
            <w:r w:rsidRPr="0020518E">
              <w:rPr>
                <w:rFonts w:ascii="Times New Roman" w:hAnsi="Times New Roman" w:cs="Times New Roman"/>
                <w:b/>
                <w:sz w:val="44"/>
                <w:szCs w:val="44"/>
              </w:rPr>
              <w:t>H=3 F=1 R=0 S=0</w:t>
            </w:r>
            <w:r w:rsidR="006D5ADE">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12" style="position:absolute;left:0;text-align:left;margin-left:0;margin-top:0;width:4in;height:2in;z-index:251688960;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WHEEL BRIGHTENER</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18:1</w:t>
            </w:r>
          </w:p>
          <w:p w:rsidR="0026072A" w:rsidRPr="006F4F9C" w:rsidRDefault="0020518E" w:rsidP="0020518E">
            <w:pPr>
              <w:jc w:val="center"/>
              <w:rPr>
                <w:rFonts w:ascii="Times New Roman" w:hAnsi="Times New Roman" w:cs="Times New Roman"/>
                <w:sz w:val="32"/>
                <w:szCs w:val="32"/>
              </w:rPr>
            </w:pPr>
            <w:r w:rsidRPr="0020518E">
              <w:rPr>
                <w:rFonts w:ascii="Times New Roman" w:hAnsi="Times New Roman" w:cs="Times New Roman"/>
                <w:b/>
                <w:sz w:val="44"/>
                <w:szCs w:val="44"/>
              </w:rPr>
              <w:t>H=3 F=1 R=0 S=0</w:t>
            </w:r>
            <w:r w:rsidR="006D5ADE">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13" style="position:absolute;left:0;text-align:left;margin-left:0;margin-top:0;width:4in;height:2in;z-index:251691008;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WHEEL BRIGHTENER</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18:1</w:t>
            </w:r>
          </w:p>
          <w:p w:rsidR="0026072A" w:rsidRPr="006F4F9C" w:rsidRDefault="0020518E" w:rsidP="0020518E">
            <w:pPr>
              <w:jc w:val="center"/>
              <w:rPr>
                <w:rFonts w:ascii="Times New Roman" w:hAnsi="Times New Roman" w:cs="Times New Roman"/>
                <w:sz w:val="32"/>
                <w:szCs w:val="32"/>
              </w:rPr>
            </w:pPr>
            <w:r w:rsidRPr="0020518E">
              <w:rPr>
                <w:rFonts w:ascii="Times New Roman" w:hAnsi="Times New Roman" w:cs="Times New Roman"/>
                <w:b/>
                <w:sz w:val="44"/>
                <w:szCs w:val="44"/>
              </w:rPr>
              <w:t>H=3 F=1 R=0 S=0</w:t>
            </w:r>
            <w:r w:rsidR="006D5ADE">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14" style="position:absolute;left:0;text-align:left;margin-left:0;margin-top:0;width:4in;height:2in;z-index:251693056;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WHEEL BRIGHTENER</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18:1</w:t>
            </w:r>
          </w:p>
          <w:p w:rsidR="0026072A" w:rsidRPr="006F4F9C" w:rsidRDefault="0020518E" w:rsidP="0020518E">
            <w:pPr>
              <w:jc w:val="center"/>
              <w:rPr>
                <w:rFonts w:ascii="Times New Roman" w:hAnsi="Times New Roman" w:cs="Times New Roman"/>
                <w:sz w:val="32"/>
                <w:szCs w:val="32"/>
              </w:rPr>
            </w:pPr>
            <w:r w:rsidRPr="0020518E">
              <w:rPr>
                <w:rFonts w:ascii="Times New Roman" w:hAnsi="Times New Roman" w:cs="Times New Roman"/>
                <w:b/>
                <w:sz w:val="44"/>
                <w:szCs w:val="44"/>
              </w:rPr>
              <w:t>H=3 F=1 R=0 S=0</w:t>
            </w:r>
            <w:r w:rsidR="006D5ADE">
              <w:rPr>
                <w:rFonts w:ascii="Times New Roman" w:hAnsi="Times New Roman" w:cs="Times New Roman"/>
                <w:sz w:val="32"/>
                <w:szCs w:val="32"/>
              </w:rPr>
              <w:pict>
                <v:roundrect id="_x0000_s1031" style="position:absolute;left:0;text-align:left;margin-left:0;margin-top:0;width:4in;height:2in;z-index:250000026;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15" style="position:absolute;left:0;text-align:left;margin-left:0;margin-top:0;width:4in;height:2in;z-index:251695104;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WHEEL BRIGHTENER</w:t>
            </w:r>
          </w:p>
          <w:p w:rsidR="0020518E" w:rsidRPr="0020518E" w:rsidRDefault="0020518E" w:rsidP="0020518E">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18:1</w:t>
            </w:r>
          </w:p>
          <w:p w:rsidR="0026072A" w:rsidRPr="006F4F9C" w:rsidRDefault="0020518E" w:rsidP="0020518E">
            <w:pPr>
              <w:jc w:val="center"/>
              <w:rPr>
                <w:rFonts w:ascii="Times New Roman" w:hAnsi="Times New Roman" w:cs="Times New Roman"/>
                <w:sz w:val="32"/>
                <w:szCs w:val="32"/>
              </w:rPr>
            </w:pPr>
            <w:r w:rsidRPr="0020518E">
              <w:rPr>
                <w:rFonts w:ascii="Times New Roman" w:hAnsi="Times New Roman" w:cs="Times New Roman"/>
                <w:b/>
                <w:sz w:val="44"/>
                <w:szCs w:val="44"/>
              </w:rPr>
              <w:t>H=3 F=1 R=0 S=0</w:t>
            </w:r>
            <w:r w:rsidR="006D5ADE">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compat>
    <w:useFELayout/>
  </w:compat>
  <w:rsids>
    <w:rsidRoot w:val="00C526BE"/>
    <w:rsid w:val="001C4EF0"/>
    <w:rsid w:val="0020518E"/>
    <w:rsid w:val="0026072A"/>
    <w:rsid w:val="003057E2"/>
    <w:rsid w:val="00684CE8"/>
    <w:rsid w:val="006D5ADE"/>
    <w:rsid w:val="006F4F9C"/>
    <w:rsid w:val="00757850"/>
    <w:rsid w:val="009D1B15"/>
    <w:rsid w:val="009D6270"/>
    <w:rsid w:val="00C526BE"/>
    <w:rsid w:val="00D53EB9"/>
    <w:rsid w:val="00D82614"/>
    <w:rsid w:val="00E44851"/>
    <w:rsid w:val="00EB67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ife%20Office\Application%20Data\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Template>
  <TotalTime>9</TotalTime>
  <Pages>1</Pages>
  <Words>89</Words>
  <Characters>512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IDFIFE</dc:creator>
  <cp:keywords/>
  <dc:description/>
  <cp:lastModifiedBy>IDFIFE</cp:lastModifiedBy>
  <cp:revision>2</cp:revision>
  <dcterms:created xsi:type="dcterms:W3CDTF">2011-12-12T20:13:00Z</dcterms:created>
  <dcterms:modified xsi:type="dcterms:W3CDTF">2011-12-12T20:13:00Z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