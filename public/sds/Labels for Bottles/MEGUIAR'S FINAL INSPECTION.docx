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D1277F" w:rsidRPr="00C81545" w:rsidRDefault="0023112A" w:rsidP="00757850">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0000002"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9"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000000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BVQBu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00D53EB9" w:rsidRPr="00C81545">
              <w:rPr>
                <w:rFonts w:ascii="Times New Roman" w:hAnsi="Times New Roman" w:cs="Times New Roman"/>
                <w:b/>
                <w:sz w:val="40"/>
                <w:szCs w:val="40"/>
              </w:rPr>
              <w:t>MEGUIAR’</w:t>
            </w:r>
            <w:r w:rsidR="00A368C8" w:rsidRPr="00C81545">
              <w:rPr>
                <w:rFonts w:ascii="Times New Roman" w:hAnsi="Times New Roman" w:cs="Times New Roman"/>
                <w:b/>
                <w:sz w:val="40"/>
                <w:szCs w:val="40"/>
              </w:rPr>
              <w:t xml:space="preserve">S </w:t>
            </w:r>
          </w:p>
          <w:p w:rsidR="006F4F9C" w:rsidRPr="00C81545" w:rsidRDefault="0023112A" w:rsidP="00757850">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6F4F9C" w:rsidRPr="00C81545" w:rsidRDefault="00757850" w:rsidP="006F4F9C">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6F4F9C" w:rsidRPr="006F4F9C" w:rsidRDefault="0023112A" w:rsidP="006F4F9C">
            <w:pPr>
              <w:jc w:val="center"/>
              <w:rPr>
                <w:rFonts w:ascii="Times New Roman" w:hAnsi="Times New Roman" w:cs="Times New Roman"/>
                <w:sz w:val="32"/>
                <w:szCs w:val="32"/>
              </w:rPr>
            </w:pPr>
            <w:r>
              <w:rPr>
                <w:rFonts w:ascii="Times New Roman" w:hAnsi="Times New Roman" w:cs="Times New Roman"/>
                <w:b/>
                <w:sz w:val="40"/>
                <w:szCs w:val="40"/>
              </w:rPr>
              <w:t>H=1 F=0</w:t>
            </w:r>
            <w:r w:rsidR="00D1277F" w:rsidRPr="00C81545">
              <w:rPr>
                <w:rFonts w:ascii="Times New Roman" w:hAnsi="Times New Roman" w:cs="Times New Roman"/>
                <w:b/>
                <w:sz w:val="40"/>
                <w:szCs w:val="40"/>
              </w:rPr>
              <w:t xml:space="preserve"> R=0</w:t>
            </w:r>
            <w:r w:rsidR="006F4F9C" w:rsidRPr="00C81545">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15584"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8"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0" o:spid="_x0000_s1026" style="position:absolute;margin-left:0;margin-top:0;width:4in;height:2in;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bQ7FjaMCAABY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23112A" w:rsidRPr="00C81545" w:rsidRDefault="0023112A" w:rsidP="0023112A">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23112A" w:rsidP="0023112A">
            <w:pPr>
              <w:jc w:val="center"/>
              <w:rPr>
                <w:rFonts w:ascii="Times New Roman" w:hAnsi="Times New Roman" w:cs="Times New Roman"/>
                <w:sz w:val="32"/>
                <w:szCs w:val="32"/>
              </w:rPr>
            </w:pPr>
            <w:r>
              <w:rPr>
                <w:rFonts w:ascii="Times New Roman" w:hAnsi="Times New Roman" w:cs="Times New Roman"/>
                <w:b/>
                <w:sz w:val="40"/>
                <w:szCs w:val="40"/>
              </w:rPr>
              <w:t>H=1 F=0</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05"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 o:spid="_x0000_s1026" style="position:absolute;margin-left:0;margin-top:0;width:4in;height:2in;z-index:25000000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HYpAIAAFc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KX+kdi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17632"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6"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1" o:spid="_x0000_s1026" style="position:absolute;margin-left:0;margin-top:0;width:4in;height:2in;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ccpQ+6MCAABY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23112A" w:rsidRPr="00C81545" w:rsidRDefault="0023112A" w:rsidP="0023112A">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23112A" w:rsidP="0023112A">
            <w:pPr>
              <w:jc w:val="center"/>
              <w:rPr>
                <w:rFonts w:ascii="Times New Roman" w:hAnsi="Times New Roman" w:cs="Times New Roman"/>
                <w:sz w:val="32"/>
                <w:szCs w:val="32"/>
              </w:rPr>
            </w:pPr>
            <w:r>
              <w:rPr>
                <w:rFonts w:ascii="Times New Roman" w:hAnsi="Times New Roman" w:cs="Times New Roman"/>
                <w:b/>
                <w:sz w:val="40"/>
                <w:szCs w:val="40"/>
              </w:rPr>
              <w:t>H=1 F=0</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08"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5"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5" o:spid="_x0000_s1026" style="position:absolute;margin-left:0;margin-top:0;width:4in;height:2in;z-index:250000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nM8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KDuczy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19680"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4"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2" o:spid="_x0000_s1026" style="position:absolute;margin-left:0;margin-top:0;width:4in;height:2in;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JYppAIAAFg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MHElimkAgAAWA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23112A" w:rsidRPr="00C81545" w:rsidRDefault="0023112A" w:rsidP="0023112A">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23112A" w:rsidP="0023112A">
            <w:pPr>
              <w:jc w:val="center"/>
              <w:rPr>
                <w:rFonts w:ascii="Times New Roman" w:hAnsi="Times New Roman" w:cs="Times New Roman"/>
                <w:sz w:val="32"/>
                <w:szCs w:val="32"/>
              </w:rPr>
            </w:pPr>
            <w:r>
              <w:rPr>
                <w:rFonts w:ascii="Times New Roman" w:hAnsi="Times New Roman" w:cs="Times New Roman"/>
                <w:b/>
                <w:sz w:val="40"/>
                <w:szCs w:val="40"/>
              </w:rPr>
              <w:t>H=1 F=0</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11"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3"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2" o:spid="_x0000_s1026" style="position:absolute;margin-left:0;margin-top:0;width:4in;height:2in;z-index:2500000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HAXjYS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1728"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2"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3" o:spid="_x0000_s1026" style="position:absolute;margin-left:0;margin-top:0;width:4in;height:2in;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b97pQIAAFg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23112A" w:rsidRPr="00C81545" w:rsidRDefault="0023112A" w:rsidP="0023112A">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23112A" w:rsidP="0023112A">
            <w:pPr>
              <w:jc w:val="center"/>
              <w:rPr>
                <w:rFonts w:ascii="Times New Roman" w:hAnsi="Times New Roman" w:cs="Times New Roman"/>
                <w:sz w:val="32"/>
                <w:szCs w:val="32"/>
              </w:rPr>
            </w:pPr>
            <w:r>
              <w:rPr>
                <w:rFonts w:ascii="Times New Roman" w:hAnsi="Times New Roman" w:cs="Times New Roman"/>
                <w:b/>
                <w:sz w:val="40"/>
                <w:szCs w:val="40"/>
              </w:rPr>
              <w:t>H=1 F=0</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14"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6" style="position:absolute;margin-left:0;margin-top:0;width:4in;height:2in;z-index:2500000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B5ow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6P6Qe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3776"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0"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4" o:spid="_x0000_s1026" style="position:absolute;margin-left:0;margin-top:0;width:4in;height:2in;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4N9rV6MCAABY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23112A" w:rsidRPr="00C81545" w:rsidRDefault="0023112A" w:rsidP="0023112A">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23112A" w:rsidP="0023112A">
            <w:pPr>
              <w:jc w:val="center"/>
              <w:rPr>
                <w:rFonts w:ascii="Times New Roman" w:hAnsi="Times New Roman" w:cs="Times New Roman"/>
                <w:sz w:val="32"/>
                <w:szCs w:val="32"/>
              </w:rPr>
            </w:pPr>
            <w:r>
              <w:rPr>
                <w:rFonts w:ascii="Times New Roman" w:hAnsi="Times New Roman" w:cs="Times New Roman"/>
                <w:b/>
                <w:sz w:val="40"/>
                <w:szCs w:val="40"/>
              </w:rPr>
              <w:t>H=1 F=0</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17"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26" style="position:absolute;margin-left:0;margin-top:0;width:4in;height:2in;z-index:2500000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8PowIAAFY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2W8fD6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5824"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8"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5" o:spid="_x0000_s1026" style="position:absolute;margin-left:0;margin-top:0;width:4in;height:2in;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n3Z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PYSfdm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23112A" w:rsidRPr="00C81545" w:rsidRDefault="0023112A" w:rsidP="0023112A">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23112A" w:rsidP="0023112A">
            <w:pPr>
              <w:jc w:val="center"/>
              <w:rPr>
                <w:rFonts w:ascii="Times New Roman" w:hAnsi="Times New Roman" w:cs="Times New Roman"/>
                <w:sz w:val="32"/>
                <w:szCs w:val="32"/>
              </w:rPr>
            </w:pPr>
            <w:r>
              <w:rPr>
                <w:rFonts w:ascii="Times New Roman" w:hAnsi="Times New Roman" w:cs="Times New Roman"/>
                <w:b/>
                <w:sz w:val="40"/>
                <w:szCs w:val="40"/>
              </w:rPr>
              <w:t>H=1 F=0</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20"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7"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margin-left:0;margin-top:0;width:4in;height:2in;z-index:2500000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dIt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LmB0i2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7872"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6"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6" o:spid="_x0000_s1026" style="position:absolute;margin-left:0;margin-top:0;width:4in;height:2in;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23112A" w:rsidRPr="00C81545" w:rsidRDefault="0023112A" w:rsidP="0023112A">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23112A" w:rsidP="0023112A">
            <w:pPr>
              <w:jc w:val="center"/>
              <w:rPr>
                <w:rFonts w:ascii="Times New Roman" w:hAnsi="Times New Roman" w:cs="Times New Roman"/>
                <w:sz w:val="32"/>
                <w:szCs w:val="32"/>
              </w:rPr>
            </w:pPr>
            <w:r>
              <w:rPr>
                <w:rFonts w:ascii="Times New Roman" w:hAnsi="Times New Roman" w:cs="Times New Roman"/>
                <w:b/>
                <w:sz w:val="40"/>
                <w:szCs w:val="40"/>
              </w:rPr>
              <w:t>H=1 F=0</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23"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26" style="position:absolute;margin-left:0;margin-top:0;width:4in;height:2in;z-index:2500000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D3fceCogIAAFY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29920"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4"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7" o:spid="_x0000_s1026" style="position:absolute;margin-left:0;margin-top:0;width:4in;height:2in;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FrYLn2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23112A" w:rsidRPr="00C81545" w:rsidRDefault="0023112A" w:rsidP="0023112A">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23112A" w:rsidP="0023112A">
            <w:pPr>
              <w:jc w:val="center"/>
              <w:rPr>
                <w:rFonts w:ascii="Times New Roman" w:hAnsi="Times New Roman" w:cs="Times New Roman"/>
                <w:sz w:val="32"/>
                <w:szCs w:val="32"/>
              </w:rPr>
            </w:pPr>
            <w:r>
              <w:rPr>
                <w:rFonts w:ascii="Times New Roman" w:hAnsi="Times New Roman" w:cs="Times New Roman"/>
                <w:b/>
                <w:sz w:val="40"/>
                <w:szCs w:val="40"/>
              </w:rPr>
              <w:t>H=1 F=0</w:t>
            </w:r>
            <w:r w:rsidRPr="00C81545">
              <w:rPr>
                <w:rFonts w:ascii="Times New Roman" w:hAnsi="Times New Roman" w:cs="Times New Roman"/>
                <w:b/>
                <w:sz w:val="40"/>
                <w:szCs w:val="40"/>
              </w:rPr>
              <w:t xml:space="preserve"> R=0 S=0</w:t>
            </w:r>
            <w:r>
              <w:rPr>
                <w:rFonts w:ascii="Times New Roman" w:hAnsi="Times New Roman" w:cs="Times New Roman"/>
                <w:noProof/>
                <w:sz w:val="32"/>
                <w:szCs w:val="32"/>
              </w:rPr>
              <mc:AlternateContent>
                <mc:Choice Requires="wps">
                  <w:drawing>
                    <wp:anchor distT="0" distB="0" distL="114300" distR="114300" simplePos="0" relativeHeight="250000026"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margin-left:0;margin-top:0;width:4in;height:2in;z-index:25000002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2ja1o6MCAABV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31968"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2"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8" o:spid="_x0000_s1026" style="position:absolute;margin-left:0;margin-top:0;width:4in;height:2in;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fBkpQIAAFc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" filled="f" strokecolor="#bfbfbf [2412]" strokeweight=".25pt">
                      <w10:wrap anchorx="page" anchory="page"/>
                      <w10:anchorlock/>
                    </v:roundrect>
                  </w:pict>
                </mc:Fallback>
              </mc:AlternateContent>
            </w:r>
            <w:r w:rsidRPr="00C81545">
              <w:rPr>
                <w:rFonts w:ascii="Times New Roman" w:hAnsi="Times New Roman" w:cs="Times New Roman"/>
                <w:b/>
                <w:sz w:val="40"/>
                <w:szCs w:val="40"/>
              </w:rPr>
              <w:t xml:space="preserve">MEGUIAR’S </w:t>
            </w:r>
          </w:p>
          <w:p w:rsidR="0023112A" w:rsidRPr="00C81545" w:rsidRDefault="0023112A" w:rsidP="0023112A">
            <w:pPr>
              <w:jc w:val="center"/>
              <w:rPr>
                <w:rFonts w:ascii="Times New Roman" w:hAnsi="Times New Roman" w:cs="Times New Roman"/>
                <w:b/>
                <w:sz w:val="40"/>
                <w:szCs w:val="40"/>
              </w:rPr>
            </w:pPr>
            <w:r>
              <w:rPr>
                <w:rFonts w:ascii="Times New Roman" w:hAnsi="Times New Roman" w:cs="Times New Roman"/>
                <w:b/>
                <w:sz w:val="40"/>
                <w:szCs w:val="40"/>
              </w:rPr>
              <w:t>FINAL INSPECTION</w:t>
            </w:r>
          </w:p>
          <w:p w:rsidR="0023112A" w:rsidRPr="00C81545" w:rsidRDefault="0023112A" w:rsidP="0023112A">
            <w:pPr>
              <w:jc w:val="center"/>
              <w:rPr>
                <w:rFonts w:ascii="Times New Roman" w:hAnsi="Times New Roman" w:cs="Times New Roman"/>
                <w:b/>
                <w:sz w:val="40"/>
                <w:szCs w:val="40"/>
              </w:rPr>
            </w:pPr>
            <w:r w:rsidRPr="00C81545">
              <w:rPr>
                <w:rFonts w:ascii="Times New Roman" w:hAnsi="Times New Roman" w:cs="Times New Roman"/>
                <w:b/>
                <w:sz w:val="40"/>
                <w:szCs w:val="40"/>
              </w:rPr>
              <w:t>STRAIGHT</w:t>
            </w:r>
          </w:p>
          <w:p w:rsidR="0026072A" w:rsidRPr="006F4F9C" w:rsidRDefault="0023112A" w:rsidP="0023112A">
            <w:pPr>
              <w:jc w:val="center"/>
              <w:rPr>
                <w:rFonts w:ascii="Times New Roman" w:hAnsi="Times New Roman" w:cs="Times New Roman"/>
                <w:sz w:val="32"/>
                <w:szCs w:val="32"/>
              </w:rPr>
            </w:pPr>
            <w:r>
              <w:rPr>
                <w:rFonts w:ascii="Times New Roman" w:hAnsi="Times New Roman" w:cs="Times New Roman"/>
                <w:b/>
                <w:sz w:val="40"/>
                <w:szCs w:val="40"/>
              </w:rPr>
              <w:t>H=1 F=0</w:t>
            </w:r>
            <w:r w:rsidRPr="00C81545">
              <w:rPr>
                <w:rFonts w:ascii="Times New Roman" w:hAnsi="Times New Roman" w:cs="Times New Roman"/>
                <w:b/>
                <w:sz w:val="40"/>
                <w:szCs w:val="40"/>
              </w:rPr>
              <w:t xml:space="preserve"> R=0 S=0</w:t>
            </w:r>
            <w:bookmarkStart w:id="0" w:name="_GoBack"/>
            <w:bookmarkEnd w:id="0"/>
            <w:r>
              <w:rPr>
                <w:rFonts w:ascii="Times New Roman" w:hAnsi="Times New Roman" w:cs="Times New Roman"/>
                <w:noProof/>
                <w:sz w:val="32"/>
                <w:szCs w:val="32"/>
              </w:rPr>
              <mc:AlternateContent>
                <mc:Choice Requires="wps">
                  <w:drawing>
                    <wp:anchor distT="0" distB="0" distL="114300" distR="114300" simplePos="0" relativeHeight="250000029"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6" style="position:absolute;margin-left:0;margin-top:0;width:4in;height:2in;z-index:2500000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zYogIAAFU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bhczYogIAAFU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6BE"/>
    <w:rsid w:val="001C4EF0"/>
    <w:rsid w:val="0023112A"/>
    <w:rsid w:val="0026072A"/>
    <w:rsid w:val="003057E2"/>
    <w:rsid w:val="00684CE8"/>
    <w:rsid w:val="006F4F9C"/>
    <w:rsid w:val="00757850"/>
    <w:rsid w:val="007A4424"/>
    <w:rsid w:val="009D1B15"/>
    <w:rsid w:val="009D6270"/>
    <w:rsid w:val="00A368C8"/>
    <w:rsid w:val="00AE6590"/>
    <w:rsid w:val="00B75639"/>
    <w:rsid w:val="00C526BE"/>
    <w:rsid w:val="00C81545"/>
    <w:rsid w:val="00D1277F"/>
    <w:rsid w:val="00D53EB9"/>
    <w:rsid w:val="00D82614"/>
    <w:rsid w:val="00E44851"/>
    <w:rsid w:val="00EB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ens%20Office%202\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AV_LB10text.dotm</Template>
  <TotalTime>1</TotalTime>
  <Pages>1</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Tracie</cp:lastModifiedBy>
  <cp:revision>2</cp:revision>
  <dcterms:created xsi:type="dcterms:W3CDTF">2013-06-26T18:42:00Z</dcterms:created>
  <dcterms:modified xsi:type="dcterms:W3CDTF">2013-06-26T18:42:00Z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