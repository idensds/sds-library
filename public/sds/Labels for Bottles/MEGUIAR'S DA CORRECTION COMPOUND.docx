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D1277F" w:rsidRPr="00C81545" w:rsidRDefault="007E4F17" w:rsidP="00757850">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0000002"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18"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00000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P1owIAAFc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w2ij9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6F4F9C" w:rsidRPr="007E4F17" w:rsidRDefault="007E4F17" w:rsidP="00757850">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6F4F9C" w:rsidRPr="00C81545" w:rsidRDefault="00757850" w:rsidP="006F4F9C">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6F4F9C" w:rsidRPr="006F4F9C" w:rsidRDefault="00D1277F" w:rsidP="007E4F17">
            <w:pPr>
              <w:jc w:val="center"/>
              <w:rPr>
                <w:rFonts w:ascii="Times New Roman" w:hAnsi="Times New Roman" w:cs="Times New Roman"/>
                <w:sz w:val="32"/>
                <w:szCs w:val="32"/>
              </w:rPr>
            </w:pPr>
            <w:r w:rsidRPr="00C81545">
              <w:rPr>
                <w:rFonts w:ascii="Times New Roman" w:hAnsi="Times New Roman" w:cs="Times New Roman"/>
                <w:b/>
                <w:sz w:val="40"/>
                <w:szCs w:val="40"/>
              </w:rPr>
              <w:t>H=1</w:t>
            </w:r>
            <w:r w:rsidR="00A368C8" w:rsidRPr="00C81545">
              <w:rPr>
                <w:rFonts w:ascii="Times New Roman" w:hAnsi="Times New Roman" w:cs="Times New Roman"/>
                <w:b/>
                <w:sz w:val="40"/>
                <w:szCs w:val="40"/>
              </w:rPr>
              <w:t xml:space="preserve"> F=</w:t>
            </w:r>
            <w:r w:rsidR="007E4F17">
              <w:rPr>
                <w:rFonts w:ascii="Times New Roman" w:hAnsi="Times New Roman" w:cs="Times New Roman"/>
                <w:b/>
                <w:sz w:val="40"/>
                <w:szCs w:val="40"/>
              </w:rPr>
              <w:t>1</w:t>
            </w:r>
            <w:r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5584"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17"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1" o:spid="_x0000_s1026" style="position:absolute;margin-left:0;margin-top:0;width:4in;height:2in;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xuJowIAAFg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yA8bia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05"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1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jOU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HC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PCM5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7632"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15"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2" o:spid="_x0000_s1026" style="position:absolute;margin-left:0;margin-top:0;width:4in;height:2in;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d1bpAIAAFg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gB3VukAgAAWA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1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tFw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bS0X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9680"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13"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3" o:spid="_x0000_s1026" style="position:absolute;margin-left:0;margin-top:0;width:4in;height:2in;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1728"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12"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1" o:spid="_x0000_s1026" style="position:absolute;margin-left:0;margin-top:0;width:4in;height:2in;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zShSnK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1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5ow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6P6Qe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3776"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10"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2" o:spid="_x0000_s1026" style="position:absolute;margin-left:0;margin-top:0;width:4in;height:2in;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fSaUTq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17"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6" style="position:absolute;margin-left:0;margin-top:0;width:4in;height:2in;z-index:2500000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8P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W8fD6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5824"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8"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3" o:spid="_x0000_s1026" style="position:absolute;margin-left:0;margin-top:0;width:4in;height:2in;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4LApAIAAFc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vrgs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dIt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LmB0i2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7872"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6"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4" o:spid="_x0000_s1026" style="position:absolute;margin-left:0;margin-top:0;width:4in;height:2in;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LTa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PMktNq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23"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0;margin-top:0;width:4in;height:2in;z-index:2500000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eCogIAAFY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D3fceCogIAAFY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9920"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4"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5" o:spid="_x0000_s1026" style="position:absolute;margin-left:0;margin-top:0;width:4in;height:2in;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cOa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ADRw5q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26" behindDoc="0" locked="1" layoutInCell="1" allowOverlap="1">
                      <wp:simplePos x="0" y="0"/>
                      <wp:positionH relativeFrom="page">
                        <wp:posOffset>0</wp:posOffset>
                      </wp:positionH>
                      <wp:positionV relativeFrom="page">
                        <wp:posOffset>0</wp:posOffset>
                      </wp:positionV>
                      <wp:extent cx="3657600" cy="1828800"/>
                      <wp:effectExtent l="12065" t="9525" r="6985" b="952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0;margin-top:0;width:4in;height:2in;z-index:2500000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ja1o6MCAABV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7E4F17" w:rsidRPr="00C81545" w:rsidRDefault="007E4F17" w:rsidP="007E4F17">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31968"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2"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6" o:spid="_x0000_s1026" style="position:absolute;margin-left:0;margin-top:0;width:4in;height:2in;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BXPW1q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7E4F17" w:rsidRPr="007E4F17" w:rsidRDefault="007E4F17" w:rsidP="007E4F17">
            <w:pPr>
              <w:jc w:val="center"/>
              <w:rPr>
                <w:rFonts w:ascii="Times New Roman" w:hAnsi="Times New Roman" w:cs="Times New Roman"/>
                <w:b/>
                <w:sz w:val="36"/>
                <w:szCs w:val="36"/>
              </w:rPr>
            </w:pPr>
            <w:r w:rsidRPr="007E4F17">
              <w:rPr>
                <w:rFonts w:ascii="Times New Roman" w:hAnsi="Times New Roman" w:cs="Times New Roman"/>
                <w:b/>
                <w:sz w:val="36"/>
                <w:szCs w:val="36"/>
              </w:rPr>
              <w:t>DA CORRECTION COMPOUND</w:t>
            </w:r>
          </w:p>
          <w:p w:rsidR="007E4F17" w:rsidRPr="00C81545" w:rsidRDefault="007E4F17" w:rsidP="007E4F17">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7E4F17" w:rsidP="007E4F17">
            <w:pPr>
              <w:jc w:val="center"/>
              <w:rPr>
                <w:rFonts w:ascii="Times New Roman" w:hAnsi="Times New Roman" w:cs="Times New Roman"/>
                <w:sz w:val="32"/>
                <w:szCs w:val="32"/>
              </w:rPr>
            </w:pPr>
            <w:r w:rsidRPr="00C81545">
              <w:rPr>
                <w:rFonts w:ascii="Times New Roman" w:hAnsi="Times New Roman" w:cs="Times New Roman"/>
                <w:b/>
                <w:sz w:val="40"/>
                <w:szCs w:val="40"/>
              </w:rPr>
              <w:t>H=1 F=</w:t>
            </w:r>
            <w:r>
              <w:rPr>
                <w:rFonts w:ascii="Times New Roman" w:hAnsi="Times New Roman" w:cs="Times New Roman"/>
                <w:b/>
                <w:sz w:val="40"/>
                <w:szCs w:val="40"/>
              </w:rPr>
              <w:t>1</w:t>
            </w:r>
            <w:r w:rsidRPr="00C81545">
              <w:rPr>
                <w:rFonts w:ascii="Times New Roman" w:hAnsi="Times New Roman" w:cs="Times New Roman"/>
                <w:b/>
                <w:sz w:val="40"/>
                <w:szCs w:val="40"/>
              </w:rPr>
              <w:t xml:space="preserve"> R=0 S=0</w:t>
            </w:r>
            <w:bookmarkStart w:id="0" w:name="_GoBack"/>
            <w:bookmarkEnd w:id="0"/>
            <w:r>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9525" r="12700" b="952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26072A">
      <w:pPr>
        <w:spacing w:after="0" w:line="20" w:lineRule="exact"/>
      </w:pPr>
    </w:p>
    <w:sectPr w:rsidR="0026072A" w:rsidSect="007E4F17">
      <w:pgSz w:w="12240" w:h="15840" w:code="1"/>
      <w:pgMar w:top="346" w:right="446" w:bottom="662" w:left="446" w:header="0" w:footer="0" w:gutter="0"/>
      <w:paperSrc w:first="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1C4EF0"/>
    <w:rsid w:val="0026072A"/>
    <w:rsid w:val="003057E2"/>
    <w:rsid w:val="00684CE8"/>
    <w:rsid w:val="006F4F9C"/>
    <w:rsid w:val="00757850"/>
    <w:rsid w:val="007A4424"/>
    <w:rsid w:val="007E4F17"/>
    <w:rsid w:val="009D1B15"/>
    <w:rsid w:val="009D6270"/>
    <w:rsid w:val="00A368C8"/>
    <w:rsid w:val="00AE6590"/>
    <w:rsid w:val="00B75639"/>
    <w:rsid w:val="00C526BE"/>
    <w:rsid w:val="00C81545"/>
    <w:rsid w:val="00D1277F"/>
    <w:rsid w:val="00D53EB9"/>
    <w:rsid w:val="00D8261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acie\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Template>
  <TotalTime>41</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2</cp:revision>
  <cp:lastPrinted>2015-07-21T20:57:00Z</cp:lastPrinted>
  <dcterms:created xsi:type="dcterms:W3CDTF">2015-07-21T21:39:00Z</dcterms:created>
  <dcterms:modified xsi:type="dcterms:W3CDTF">2015-07-21T21:39:00Z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