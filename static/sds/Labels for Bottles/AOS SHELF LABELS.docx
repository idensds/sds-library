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0E5EFF" w:rsidRPr="000E5EFF" w:rsidRDefault="000E5EFF" w:rsidP="007D12AE">
            <w:pPr>
              <w:jc w:val="center"/>
              <w:rPr>
                <w:rFonts w:ascii="Times New Roman" w:hAnsi="Times New Roman" w:cs="Times New Roman"/>
                <w:b/>
                <w:sz w:val="32"/>
                <w:szCs w:val="32"/>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176C12" w:rsidRDefault="00176C12" w:rsidP="007D12AE">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9VB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DC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CmH1UG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F51473" w:rsidRDefault="00176C12" w:rsidP="00176C12">
                  <w:pPr>
                    <w:jc w:val="center"/>
                    <w:rPr>
                      <w:rFonts w:ascii="Times New Roman" w:hAnsi="Times New Roman" w:cs="Times New Roman"/>
                      <w:b/>
                      <w:sz w:val="40"/>
                      <w:szCs w:val="32"/>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59264"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14"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9" o:spid="_x0000_s1026" style="position:absolute;margin-left:0;margin-top:0;width:4in;height:2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ep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qMFyFBXesy8HtqH22g6No3pvjiiDarmulKPFhrulowDmElwT+6uhAMB1fJrntr&#10;OMAzgMdcHUvbBEDIAjliSZ7PJRFHTwrYvJ1OZtMYKlfAWTIfz+dghDdYdrreWudfCdOQsMipNXvN&#10;P0Dh8Q12eOM8FoYP7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2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7Fl6m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5M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Vizky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F51473" w:rsidP="00176C12">
                  <w:pPr>
                    <w:jc w:val="center"/>
                    <w:rPr>
                      <w:rFonts w:ascii="Times New Roman" w:hAnsi="Times New Roman" w:cs="Times New Roman"/>
                      <w:b/>
                      <w:sz w:val="32"/>
                      <w:szCs w:val="32"/>
                    </w:rPr>
                  </w:pPr>
                  <w:r w:rsidRPr="00F51473">
                    <w:rPr>
                      <w:rFonts w:ascii="Times New Roman" w:hAnsi="Times New Roman" w:cs="Times New Roman"/>
                      <w:b/>
                      <w:sz w:val="96"/>
                      <w:szCs w:val="32"/>
                    </w:rPr>
                    <w:t>QC SHEETS ONLY</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1312"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12"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0" o:spid="_x0000_s1026" style="position:absolute;margin-left:0;margin-top:0;width:4in;height:2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9g4XAogIAAFc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skdow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G7JH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F51473" w:rsidRDefault="00176C12" w:rsidP="00176C12">
                  <w:pPr>
                    <w:jc w:val="center"/>
                    <w:rPr>
                      <w:rFonts w:ascii="Times New Roman" w:hAnsi="Times New Roman" w:cs="Times New Roman"/>
                      <w:b/>
                      <w:sz w:val="96"/>
                      <w:szCs w:val="32"/>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3360"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10"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H9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MIQh/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g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E/0I4K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F51473" w:rsidP="00176C12">
                  <w:pPr>
                    <w:jc w:val="center"/>
                    <w:rPr>
                      <w:rFonts w:ascii="Times New Roman" w:hAnsi="Times New Roman" w:cs="Times New Roman"/>
                      <w:b/>
                      <w:sz w:val="32"/>
                      <w:szCs w:val="32"/>
                    </w:rPr>
                  </w:pPr>
                  <w:r w:rsidRPr="00F51473">
                    <w:rPr>
                      <w:rFonts w:ascii="Times New Roman" w:hAnsi="Times New Roman" w:cs="Times New Roman"/>
                      <w:b/>
                      <w:sz w:val="96"/>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CERTIFIED STICKERS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5408"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8"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2" o:spid="_x0000_s1026" style="position:absolute;margin-left:0;margin-top:0;width:4in;height:2in;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hSow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CQLoUq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26072A" w:rsidP="007D12AE">
            <w:pPr>
              <w:jc w:val="center"/>
              <w:rPr>
                <w:rFonts w:ascii="Times New Roman" w:hAnsi="Times New Roman" w:cs="Times New Roman"/>
                <w:sz w:val="32"/>
                <w:szCs w:val="32"/>
              </w:rPr>
            </w:pP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F51473" w:rsidRDefault="00176C12" w:rsidP="00176C12">
                  <w:pPr>
                    <w:jc w:val="center"/>
                    <w:rPr>
                      <w:rFonts w:ascii="Times New Roman" w:hAnsi="Times New Roman" w:cs="Times New Roman"/>
                      <w:b/>
                      <w:sz w:val="96"/>
                      <w:szCs w:val="32"/>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7456"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3" o:spid="_x0000_s1026" style="position:absolute;margin-left:0;margin-top:0;width:4in;height:2in;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XC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gglcK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h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5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9cGG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F51473" w:rsidP="00176C12">
                  <w:pPr>
                    <w:jc w:val="center"/>
                    <w:rPr>
                      <w:rFonts w:ascii="Times New Roman" w:hAnsi="Times New Roman" w:cs="Times New Roman"/>
                      <w:b/>
                      <w:sz w:val="32"/>
                      <w:szCs w:val="32"/>
                    </w:rPr>
                  </w:pPr>
                  <w:r>
                    <w:rPr>
                      <w:rFonts w:ascii="Times New Roman" w:hAnsi="Times New Roman" w:cs="Times New Roman"/>
                      <w:b/>
                      <w:sz w:val="96"/>
                      <w:szCs w:val="32"/>
                    </w:rPr>
                    <w:t>BUYERS GUIDES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9504"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5"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4" o:spid="_x0000_s1026" style="position:absolute;margin-left:0;margin-top:0;width:4in;height:2in;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JKTpAIAAFY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OEskpO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26072A" w:rsidP="007D12AE">
            <w:pPr>
              <w:jc w:val="center"/>
              <w:rPr>
                <w:rFonts w:ascii="Times New Roman" w:hAnsi="Times New Roman" w:cs="Times New Roman"/>
                <w:sz w:val="32"/>
                <w:szCs w:val="32"/>
              </w:rPr>
            </w:pP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F51473" w:rsidRDefault="00176C12" w:rsidP="00176C12">
                  <w:pPr>
                    <w:jc w:val="center"/>
                    <w:rPr>
                      <w:rFonts w:ascii="Times New Roman" w:hAnsi="Times New Roman" w:cs="Times New Roman"/>
                      <w:b/>
                      <w:sz w:val="96"/>
                      <w:szCs w:val="32"/>
                    </w:rPr>
                  </w:pPr>
                  <w:bookmarkStart w:id="0" w:name="_GoBack"/>
                  <w:bookmarkEnd w:id="0"/>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71552" behindDoc="0" locked="1" layoutInCell="1" allowOverlap="1">
                            <wp:simplePos x="0" y="0"/>
                            <wp:positionH relativeFrom="page">
                              <wp:posOffset>0</wp:posOffset>
                            </wp:positionH>
                            <wp:positionV relativeFrom="page">
                              <wp:posOffset>0</wp:posOffset>
                            </wp:positionV>
                            <wp:extent cx="3657600" cy="1828800"/>
                            <wp:effectExtent l="12065" t="8255" r="6985" b="10795"/>
                            <wp:wrapNone/>
                            <wp:docPr id="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5" o:spid="_x0000_s1026" style="position:absolute;margin-left:0;margin-top:0;width:4in;height:2in;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B7pAIAAFY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Zu0Hu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in;z-index:2500000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ja1o6MCAABV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F51473" w:rsidP="00176C12">
                  <w:pPr>
                    <w:jc w:val="center"/>
                    <w:rPr>
                      <w:rFonts w:ascii="Times New Roman" w:hAnsi="Times New Roman" w:cs="Times New Roman"/>
                      <w:b/>
                      <w:sz w:val="32"/>
                      <w:szCs w:val="32"/>
                    </w:rPr>
                  </w:pPr>
                  <w:r w:rsidRPr="00F51473">
                    <w:rPr>
                      <w:rFonts w:ascii="Times New Roman" w:hAnsi="Times New Roman" w:cs="Times New Roman"/>
                      <w:b/>
                      <w:sz w:val="96"/>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ACURA S</w:t>
                  </w:r>
                  <w:r>
                    <w:rPr>
                      <w:rFonts w:ascii="Times New Roman" w:hAnsi="Times New Roman" w:cs="Times New Roman"/>
                      <w:b/>
                      <w:sz w:val="96"/>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T</w:t>
                  </w:r>
                  <w:r w:rsidRPr="00F51473">
                    <w:rPr>
                      <w:rFonts w:ascii="Times New Roman" w:hAnsi="Times New Roman" w:cs="Times New Roman"/>
                      <w:b/>
                      <w:sz w:val="96"/>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ICKER</w:t>
                  </w:r>
                  <w:r>
                    <w:rPr>
                      <w:rFonts w:ascii="Times New Roman" w:hAnsi="Times New Roman" w:cs="Times New Roman"/>
                      <w:b/>
                      <w:sz w:val="96"/>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73600" behindDoc="0" locked="1" layoutInCell="1" allowOverlap="1">
                            <wp:simplePos x="0" y="0"/>
                            <wp:positionH relativeFrom="page">
                              <wp:posOffset>0</wp:posOffset>
                            </wp:positionH>
                            <wp:positionV relativeFrom="page">
                              <wp:posOffset>0</wp:posOffset>
                            </wp:positionV>
                            <wp:extent cx="3657600" cy="1828800"/>
                            <wp:effectExtent l="6350" t="8255" r="12700" b="10795"/>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 o:spid="_x0000_s1026" style="position:absolute;margin-left:0;margin-top:0;width:4in;height:2in;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zw9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LFnPD2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8E5F8A">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A01376">
      <w:pPr>
        <w:spacing w:after="0" w:line="20" w:lineRule="exact"/>
      </w:pPr>
      <w:r>
        <w:t>-</w:t>
      </w: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0E5EFF"/>
    <w:rsid w:val="00176C12"/>
    <w:rsid w:val="00241169"/>
    <w:rsid w:val="0026072A"/>
    <w:rsid w:val="003057E2"/>
    <w:rsid w:val="00473531"/>
    <w:rsid w:val="00684CE8"/>
    <w:rsid w:val="006F4F9C"/>
    <w:rsid w:val="007D12AE"/>
    <w:rsid w:val="008E5F8A"/>
    <w:rsid w:val="00A01376"/>
    <w:rsid w:val="00AE5881"/>
    <w:rsid w:val="00C526BE"/>
    <w:rsid w:val="00D82614"/>
    <w:rsid w:val="00E41214"/>
    <w:rsid w:val="00EB67F3"/>
    <w:rsid w:val="00F51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A0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3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A0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3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121F5DC-4067-4431-A5A9-A9549CEDBAE8}">
  <ds:schemaRefs>
    <ds:schemaRef ds:uri="averytemplate2007"/>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13BDD30A-DE76-4C91-8109-129141E6C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AV_LB10text.dotm</Template>
  <TotalTime>0</TotalTime>
  <Pages>1</Pages>
  <Words>59</Words>
  <Characters>341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IdensAOS</cp:lastModifiedBy>
  <cp:revision>2</cp:revision>
  <cp:lastPrinted>2015-12-02T22:07:00Z</cp:lastPrinted>
  <dcterms:created xsi:type="dcterms:W3CDTF">2015-12-02T22:07:00Z</dcterms:created>
  <dcterms:modified xsi:type="dcterms:W3CDTF">2015-12-02T22:07:00Z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