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D1277F"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3303DD" w:rsidRPr="00A50226" w:rsidRDefault="008C3789"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6F4F9C" w:rsidRPr="00C81545" w:rsidRDefault="00757850"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D1277F" w:rsidP="00A50226">
            <w:pPr>
              <w:spacing w:line="240" w:lineRule="auto"/>
              <w:jc w:val="center"/>
              <w:rPr>
                <w:rFonts w:ascii="Times New Roman" w:hAnsi="Times New Roman" w:cs="Times New Roman"/>
                <w:sz w:val="32"/>
                <w:szCs w:val="32"/>
              </w:rPr>
            </w:pPr>
            <w:r w:rsidRPr="00C81545">
              <w:rPr>
                <w:rFonts w:ascii="Times New Roman" w:hAnsi="Times New Roman" w:cs="Times New Roman"/>
                <w:b/>
                <w:sz w:val="40"/>
                <w:szCs w:val="40"/>
              </w:rPr>
              <w:t>H=1</w:t>
            </w:r>
            <w:r w:rsidR="008C3789">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2" style="position:absolute;left:0;text-align:left;margin-left:0;margin-top:0;width:4in;height:2in;z-index:25175244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3" style="position:absolute;left:0;text-align:left;margin-left:0;margin-top:0;width:4in;height:2in;z-index:25175449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4" style="position:absolute;left:0;text-align:left;margin-left:0;margin-top:0;width:4in;height:2in;z-index:25175654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5" style="position:absolute;left:0;text-align:left;margin-left:0;margin-top:0;width:4in;height:2in;z-index:25175859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6" style="position:absolute;left:0;text-align:left;margin-left:0;margin-top:0;width:4in;height:2in;z-index:251760640;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7" style="position:absolute;left:0;text-align:left;margin-left:0;margin-top:0;width:4in;height:2in;z-index:251762688;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8" style="position:absolute;left:0;text-align:left;margin-left:0;margin-top:0;width:4in;height:2in;z-index:251764736;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59" style="position:absolute;left:0;text-align:left;margin-left:0;margin-top:0;width:4in;height:2in;z-index:251766784;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A50226" w:rsidRPr="00C81545" w:rsidRDefault="00A50226"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pict>
                <v:roundrect id="_x0000_s1160" style="position:absolute;left:0;text-align:left;margin-left:0;margin-top:0;width:4in;height:2in;z-index:251768832;mso-position-horizontal-relative:page;mso-position-vertical-relative:page" arcsize="6126f" print="f" filled="f" strokecolor="#bfbfbf [2412]" strokeweight=".25pt">
                  <w10:wrap anchorx="page" anchory="page"/>
                  <w10:anchorlock/>
                </v:roundrect>
              </w:pict>
            </w:r>
            <w:r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A50226" w:rsidP="00A50226">
            <w:pPr>
              <w:spacing w:line="240" w:lineRule="auto"/>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bookmarkStart w:id="0" w:name="_GoBack"/>
            <w:bookmarkEnd w:id="0"/>
            <w:r>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2"/>
  </w:compat>
  <w:rsids>
    <w:rsidRoot w:val="00C526BE"/>
    <w:rsid w:val="001C4EF0"/>
    <w:rsid w:val="0026072A"/>
    <w:rsid w:val="003057E2"/>
    <w:rsid w:val="003303DD"/>
    <w:rsid w:val="005004AC"/>
    <w:rsid w:val="00684CE8"/>
    <w:rsid w:val="006F4F9C"/>
    <w:rsid w:val="00717D3E"/>
    <w:rsid w:val="00757850"/>
    <w:rsid w:val="007A4424"/>
    <w:rsid w:val="008C3789"/>
    <w:rsid w:val="009D1B15"/>
    <w:rsid w:val="009D6270"/>
    <w:rsid w:val="00A368C8"/>
    <w:rsid w:val="00A50226"/>
    <w:rsid w:val="00AE6590"/>
    <w:rsid w:val="00B75639"/>
    <w:rsid w:val="00C526BE"/>
    <w:rsid w:val="00C81545"/>
    <w:rsid w:val="00D1277F"/>
    <w:rsid w:val="00D53EB9"/>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1</TotalTime>
  <Pages>1</Pages>
  <Words>77</Words>
  <Characters>444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3</cp:revision>
  <dcterms:created xsi:type="dcterms:W3CDTF">2012-04-10T17:11:00Z</dcterms:created>
  <dcterms:modified xsi:type="dcterms:W3CDTF">2013-06-17T23:23:00Z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