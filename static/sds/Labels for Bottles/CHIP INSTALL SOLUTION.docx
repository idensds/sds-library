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rsidTr="001B0A6B">
        <w:trPr>
          <w:trHeight w:hRule="exact" w:val="2860"/>
        </w:trPr>
        <w:tc>
          <w:tcPr>
            <w:tcW w:w="5760" w:type="dxa"/>
            <w:tcMar>
              <w:top w:w="0" w:type="dxa"/>
              <w:bottom w:w="0" w:type="dxa"/>
            </w:tcMar>
            <w:vAlign w:val="cente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82" style="position:absolute;left:0;text-align:left;margin-left:0;margin-top:0;width:4in;height:2in;z-index:251711488;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0E5EFF" w:rsidRPr="000E5EFF"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H=1 F=2 R=0 S=0</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rsidTr="001B0A6B">
        <w:trPr>
          <w:trHeight w:hRule="exact" w:val="2860"/>
        </w:trPr>
        <w:tc>
          <w:tcPr>
            <w:tcW w:w="5760" w:type="dxa"/>
            <w:tcMar>
              <w:top w:w="0" w:type="dxa"/>
              <w:bottom w:w="0" w:type="dxa"/>
            </w:tcMar>
            <w:vAlign w:val="cente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83" style="position:absolute;left:0;text-align:left;margin-left:0;margin-top:0;width:4in;height:2in;z-index:251713536;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rsidTr="001B0A6B">
        <w:trPr>
          <w:trHeight w:hRule="exact" w:val="2860"/>
        </w:trPr>
        <w:tc>
          <w:tcPr>
            <w:tcW w:w="5760" w:type="dxa"/>
            <w:tcMar>
              <w:top w:w="0" w:type="dxa"/>
              <w:bottom w:w="0" w:type="dxa"/>
            </w:tcMar>
            <w:vAlign w:val="cente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80" style="position:absolute;left:0;text-align:left;margin-left:0;margin-top:0;width:4in;height:2in;z-index:251707392;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rsidTr="001B0A6B">
        <w:trPr>
          <w:trHeight w:hRule="exact" w:val="2860"/>
        </w:trPr>
        <w:tc>
          <w:tcPr>
            <w:tcW w:w="5760" w:type="dxa"/>
            <w:tcMar>
              <w:top w:w="0" w:type="dxa"/>
              <w:bottom w:w="0" w:type="dxa"/>
            </w:tcMar>
            <w:vAlign w:val="cente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81" style="position:absolute;left:0;text-align:left;margin-left:0;margin-top:0;width:4in;height:2in;z-index:251709440;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79" style="position:absolute;left:0;text-align:left;margin-left:0;margin-top:0;width:4in;height:2in;z-index:251705344;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78" style="position:absolute;left:0;text-align:left;margin-left:0;margin-top:0;width:4in;height:2in;z-index:251703296;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76" style="position:absolute;left:0;text-align:left;margin-left:0;margin-top:0;width:4in;height:2in;z-index:251699200;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77" style="position:absolute;left:0;text-align:left;margin-left:0;margin-top:0;width:4in;height:2in;z-index:251701248;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7D12AE" w:rsidRDefault="00EB1397" w:rsidP="00EB1397">
            <w:pPr>
              <w:spacing w:before="240" w:after="120" w:line="240" w:lineRule="auto"/>
              <w:jc w:val="center"/>
              <w:rPr>
                <w:rFonts w:ascii="Times New Roman" w:hAnsi="Times New Roman" w:cs="Times New Roman"/>
                <w:b/>
                <w:sz w:val="32"/>
                <w:szCs w:val="32"/>
              </w:rPr>
            </w:pPr>
            <w:r>
              <w:rPr>
                <w:rFonts w:ascii="Times New Roman" w:hAnsi="Times New Roman" w:cs="Times New Roman"/>
                <w:b/>
                <w:sz w:val="32"/>
                <w:szCs w:val="32"/>
              </w:rPr>
              <w:pict>
                <v:roundrect id="_x0000_s1075" style="position:absolute;left:0;text-align:left;margin-left:0;margin-top:0;width:4in;height:2in;z-index:251697152;mso-position-horizontal-relative:page;mso-position-vertical-relative:page" arcsize="6126f" print="f" filled="f" strokecolor="#bfbfbf [2412]" strokeweight=".25pt">
                  <w10:wrap anchorx="page" anchory="page"/>
                  <w10:anchorlock/>
                </v:roundrect>
              </w:pict>
            </w:r>
            <w:r w:rsidR="007D12AE" w:rsidRPr="008E5F8A">
              <w:rPr>
                <w:rFonts w:ascii="Times New Roman" w:hAnsi="Times New Roman" w:cs="Times New Roman"/>
                <w:b/>
                <w:sz w:val="32"/>
                <w:szCs w:val="32"/>
              </w:rPr>
              <w:t>CUMBERLAND SWAN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7D12AE" w:rsidRPr="008E5F8A" w:rsidRDefault="007D12AE"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7D12AE" w:rsidRPr="008E5F8A" w:rsidRDefault="007D12AE"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7D12AE" w:rsidP="001B0A6B">
            <w:pPr>
              <w:spacing w:after="120" w:line="240" w:lineRule="auto"/>
              <w:jc w:val="center"/>
              <w:rPr>
                <w:rFonts w:ascii="Times New Roman" w:hAnsi="Times New Roman" w:cs="Times New Roman"/>
                <w:sz w:val="32"/>
                <w:szCs w:val="32"/>
              </w:rPr>
            </w:pPr>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8E5F8A" w:rsidRPr="00574576" w:rsidRDefault="00EB1397" w:rsidP="00EB1397">
            <w:pPr>
              <w:spacing w:before="240" w:after="120" w:line="240" w:lineRule="auto"/>
              <w:jc w:val="center"/>
              <w:rPr>
                <w:rFonts w:ascii="Times New Roman" w:hAnsi="Times New Roman" w:cs="Times New Roman"/>
                <w:b/>
                <w:sz w:val="32"/>
                <w:szCs w:val="32"/>
                <w:highlight w:val="red"/>
              </w:rPr>
            </w:pPr>
            <w:r>
              <w:rPr>
                <w:rFonts w:ascii="Times New Roman" w:hAnsi="Times New Roman" w:cs="Times New Roman"/>
                <w:b/>
                <w:sz w:val="32"/>
                <w:szCs w:val="32"/>
              </w:rPr>
              <w:pict>
                <v:roundrect id="_x0000_s1074"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sidR="008E5F8A" w:rsidRPr="00A037E6">
              <w:rPr>
                <w:rFonts w:ascii="Times New Roman" w:hAnsi="Times New Roman" w:cs="Times New Roman"/>
                <w:b/>
                <w:sz w:val="32"/>
                <w:szCs w:val="32"/>
              </w:rPr>
              <w:t>CUMBERLAND SWAN</w:t>
            </w:r>
          </w:p>
          <w:p w:rsidR="008E5F8A" w:rsidRPr="008E5F8A" w:rsidRDefault="008E5F8A"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CHIPROTECT INSTALL SOLUTION</w:t>
            </w:r>
          </w:p>
          <w:p w:rsidR="008E5F8A" w:rsidRPr="008E5F8A" w:rsidRDefault="008E5F8A" w:rsidP="001B0A6B">
            <w:pPr>
              <w:spacing w:after="120" w:line="240" w:lineRule="auto"/>
              <w:jc w:val="center"/>
              <w:rPr>
                <w:rFonts w:ascii="Times New Roman" w:hAnsi="Times New Roman" w:cs="Times New Roman"/>
                <w:b/>
                <w:sz w:val="32"/>
                <w:szCs w:val="32"/>
              </w:rPr>
            </w:pPr>
            <w:r w:rsidRPr="00574576">
              <w:rPr>
                <w:rFonts w:ascii="Times New Roman" w:hAnsi="Times New Roman" w:cs="Times New Roman"/>
                <w:b/>
                <w:sz w:val="32"/>
                <w:szCs w:val="32"/>
                <w:highlight w:val="red"/>
              </w:rPr>
              <w:t>ISOPROPYL ALCOHOL</w:t>
            </w:r>
          </w:p>
          <w:p w:rsidR="008E5F8A" w:rsidRPr="008E5F8A" w:rsidRDefault="008E5F8A" w:rsidP="001B0A6B">
            <w:pPr>
              <w:spacing w:after="120" w:line="240" w:lineRule="auto"/>
              <w:jc w:val="center"/>
              <w:rPr>
                <w:rFonts w:ascii="Times New Roman" w:hAnsi="Times New Roman" w:cs="Times New Roman"/>
                <w:b/>
                <w:sz w:val="32"/>
                <w:szCs w:val="32"/>
              </w:rPr>
            </w:pPr>
            <w:r w:rsidRPr="008E5F8A">
              <w:rPr>
                <w:rFonts w:ascii="Times New Roman" w:hAnsi="Times New Roman" w:cs="Times New Roman"/>
                <w:b/>
                <w:sz w:val="32"/>
                <w:szCs w:val="32"/>
              </w:rPr>
              <w:t>DILUTION 1:1</w:t>
            </w:r>
          </w:p>
          <w:p w:rsidR="0026072A" w:rsidRPr="006F4F9C" w:rsidRDefault="008E5F8A" w:rsidP="001B0A6B">
            <w:pPr>
              <w:spacing w:after="120" w:line="240" w:lineRule="auto"/>
              <w:jc w:val="center"/>
              <w:rPr>
                <w:rFonts w:ascii="Times New Roman" w:hAnsi="Times New Roman" w:cs="Times New Roman"/>
                <w:sz w:val="32"/>
                <w:szCs w:val="32"/>
              </w:rPr>
            </w:pPr>
            <w:bookmarkStart w:id="0" w:name="_GoBack"/>
            <w:bookmarkEnd w:id="0"/>
            <w:r w:rsidRPr="008E5F8A">
              <w:rPr>
                <w:rFonts w:ascii="Times New Roman" w:hAnsi="Times New Roman" w:cs="Times New Roman"/>
                <w:b/>
                <w:sz w:val="32"/>
                <w:szCs w:val="32"/>
              </w:rPr>
              <w:t>H=1 F=2 R=0 S=0</w:t>
            </w:r>
            <w:r w:rsidR="00EB1397">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A01376">
      <w:pPr>
        <w:spacing w:after="0" w:line="20" w:lineRule="exact"/>
      </w:pPr>
      <w:r>
        <w:t>-</w:t>
      </w: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2"/>
  </w:compat>
  <w:rsids>
    <w:rsidRoot w:val="00C526BE"/>
    <w:rsid w:val="000E5EFF"/>
    <w:rsid w:val="001B0A6B"/>
    <w:rsid w:val="00241169"/>
    <w:rsid w:val="0026072A"/>
    <w:rsid w:val="003057E2"/>
    <w:rsid w:val="003C1453"/>
    <w:rsid w:val="00574576"/>
    <w:rsid w:val="00684CE8"/>
    <w:rsid w:val="006F4F9C"/>
    <w:rsid w:val="007D12AE"/>
    <w:rsid w:val="008E5F8A"/>
    <w:rsid w:val="00A01376"/>
    <w:rsid w:val="00A037E6"/>
    <w:rsid w:val="00C526BE"/>
    <w:rsid w:val="00D82614"/>
    <w:rsid w:val="00EB1397"/>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A0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3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cie\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113</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Tracie</cp:lastModifiedBy>
  <cp:revision>8</cp:revision>
  <cp:lastPrinted>2014-07-14T23:08:00Z</cp:lastPrinted>
  <dcterms:created xsi:type="dcterms:W3CDTF">2011-10-25T22:15:00Z</dcterms:created>
  <dcterms:modified xsi:type="dcterms:W3CDTF">2014-07-14T23:08:00Z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