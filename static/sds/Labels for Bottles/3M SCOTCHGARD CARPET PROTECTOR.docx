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vertAnchor="text" w:horzAnchor="page" w:tblpX="245"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286833" w:rsidRPr="00286833" w:rsidRDefault="00145BDC" w:rsidP="006F4F9C">
            <w:pPr>
              <w:jc w:val="center"/>
              <w:rPr>
                <w:rFonts w:ascii="Times New Roman" w:hAnsi="Times New Roman" w:cs="Times New Roman"/>
                <w:b/>
                <w:sz w:val="40"/>
                <w:szCs w:val="40"/>
              </w:rPr>
            </w:pPr>
            <w:r>
              <w:rPr>
                <w:rFonts w:ascii="Times New Roman" w:hAnsi="Times New Roman" w:cs="Times New Roman"/>
                <w:b/>
                <w:sz w:val="40"/>
                <w:szCs w:val="40"/>
              </w:rPr>
              <w:pict>
                <v:roundrect id="_x0000_s1055" style="position:absolute;left:0;text-align:left;margin-left:0;margin-top:0;width:4in;height:2in;z-index:250000002;mso-position-horizontal-relative:page;mso-position-vertical-relative:page" arcsize="6126f" print="f" filled="f" strokecolor="#bfbfbf [2412]" strokeweight=".25pt">
                  <w10:wrap anchorx="page" anchory="page"/>
                  <w10:anchorlock/>
                </v:roundrect>
              </w:pict>
            </w:r>
            <w:r w:rsidR="00D914A4">
              <w:rPr>
                <w:rFonts w:ascii="Times New Roman" w:hAnsi="Times New Roman" w:cs="Times New Roman"/>
                <w:b/>
                <w:sz w:val="40"/>
                <w:szCs w:val="40"/>
              </w:rPr>
              <w:t>3M SCOTCHGARD</w:t>
            </w:r>
          </w:p>
          <w:p w:rsidR="0026072A" w:rsidRPr="00286833" w:rsidRDefault="00D914A4" w:rsidP="006F4F9C">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6F4F9C" w:rsidRPr="00286833" w:rsidRDefault="00E44851" w:rsidP="006F4F9C">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6F4F9C" w:rsidRPr="006F4F9C" w:rsidRDefault="00286833" w:rsidP="00D914A4">
            <w:pPr>
              <w:jc w:val="center"/>
              <w:rPr>
                <w:rFonts w:ascii="Times New Roman" w:hAnsi="Times New Roman" w:cs="Times New Roman"/>
                <w:sz w:val="32"/>
                <w:szCs w:val="32"/>
              </w:rPr>
            </w:pPr>
            <w:r>
              <w:rPr>
                <w:rFonts w:ascii="Times New Roman" w:hAnsi="Times New Roman" w:cs="Times New Roman"/>
                <w:b/>
                <w:sz w:val="40"/>
                <w:szCs w:val="40"/>
              </w:rPr>
              <w:t>H=</w:t>
            </w:r>
            <w:r w:rsidR="00D914A4">
              <w:rPr>
                <w:rFonts w:ascii="Times New Roman" w:hAnsi="Times New Roman" w:cs="Times New Roman"/>
                <w:b/>
                <w:sz w:val="40"/>
                <w:szCs w:val="40"/>
              </w:rPr>
              <w:t>3</w:t>
            </w:r>
            <w:r w:rsidR="009D1B15" w:rsidRPr="00286833">
              <w:rPr>
                <w:rFonts w:ascii="Times New Roman" w:hAnsi="Times New Roman" w:cs="Times New Roman"/>
                <w:b/>
                <w:sz w:val="40"/>
                <w:szCs w:val="40"/>
              </w:rPr>
              <w:t xml:space="preserve"> F=</w:t>
            </w:r>
            <w:r w:rsidR="00D914A4">
              <w:rPr>
                <w:rFonts w:ascii="Times New Roman" w:hAnsi="Times New Roman" w:cs="Times New Roman"/>
                <w:b/>
                <w:sz w:val="40"/>
                <w:szCs w:val="40"/>
              </w:rPr>
              <w:t>0</w:t>
            </w:r>
            <w:r>
              <w:rPr>
                <w:rFonts w:ascii="Times New Roman" w:hAnsi="Times New Roman" w:cs="Times New Roman"/>
                <w:b/>
                <w:sz w:val="40"/>
                <w:szCs w:val="40"/>
              </w:rPr>
              <w:t xml:space="preserve"> R=0</w:t>
            </w:r>
            <w:r w:rsidR="006F4F9C" w:rsidRPr="00286833">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84" style="position:absolute;left:0;text-align:left;margin-left:0;margin-top:0;width:4in;height:2in;z-index:251697152;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r w:rsidR="00286833" w:rsidRPr="006F4F9C">
        <w:trPr>
          <w:trHeight w:hRule="exact" w:val="2860"/>
        </w:trPr>
        <w:tc>
          <w:tcPr>
            <w:tcW w:w="5760" w:type="dxa"/>
            <w:tcMar>
              <w:top w:w="0" w:type="dxa"/>
              <w:bottom w:w="0" w:type="dxa"/>
            </w:tcMar>
          </w:tcPr>
          <w:p w:rsidR="00286833" w:rsidRPr="00286833" w:rsidRDefault="00286833" w:rsidP="00286833">
            <w:pPr>
              <w:jc w:val="center"/>
              <w:rPr>
                <w:rFonts w:ascii="Times New Roman" w:hAnsi="Times New Roman" w:cs="Times New Roman"/>
                <w:b/>
                <w:sz w:val="40"/>
                <w:szCs w:val="40"/>
              </w:rPr>
            </w:pPr>
          </w:p>
        </w:tc>
      </w:tr>
      <w:tr w:rsidR="00286833" w:rsidRPr="006F4F9C">
        <w:trPr>
          <w:trHeight w:hRule="exact" w:val="2860"/>
        </w:trPr>
        <w:tc>
          <w:tcPr>
            <w:tcW w:w="5760" w:type="dxa"/>
            <w:tcMar>
              <w:top w:w="0" w:type="dxa"/>
              <w:bottom w:w="0" w:type="dxa"/>
            </w:tcMar>
          </w:tcPr>
          <w:p w:rsidR="00286833" w:rsidRPr="00286833" w:rsidRDefault="00286833" w:rsidP="00286833">
            <w:pPr>
              <w:jc w:val="center"/>
              <w:rPr>
                <w:rFonts w:ascii="Times New Roman" w:hAnsi="Times New Roman" w:cs="Times New Roman"/>
                <w:b/>
                <w:sz w:val="40"/>
                <w:szCs w:val="40"/>
              </w:rPr>
            </w:pPr>
          </w:p>
        </w:tc>
      </w:tr>
    </w:tbl>
    <w:tbl>
      <w:tblPr>
        <w:tblpPr w:vertAnchor="text" w:horzAnchor="page" w:tblpX="245"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85" style="position:absolute;left:0;text-align:left;margin-left:0;margin-top:0;width:4in;height:2in;z-index:251699200;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86" style="position:absolute;left:0;text-align:left;margin-left:0;margin-top:0;width:4in;height:2in;z-index:251701248;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87" style="position:absolute;left:0;text-align:left;margin-left:0;margin-top:0;width:4in;height:2in;z-index:251703296;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88" style="position:absolute;left:0;text-align:left;margin-left:0;margin-top:0;width:4in;height:2in;z-index:251705344;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89" style="position:absolute;left:0;text-align:left;margin-left:0;margin-top:0;width:4in;height:2in;z-index:251707392;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tblPr>
      <w:tblGrid>
        <w:gridCol w:w="5760"/>
      </w:tblGrid>
      <w:tr w:rsidR="0026072A" w:rsidRPr="006F4F9C">
        <w:trPr>
          <w:trHeight w:hRule="exact" w:val="286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90" style="position:absolute;left:0;text-align:left;margin-left:0;margin-top:0;width:4in;height:2in;z-index:251709440;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91" style="position:absolute;left:0;text-align:left;margin-left:0;margin-top:0;width:4in;height:2in;z-index:251711488;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tblPr>
      <w:tblGrid>
        <w:gridCol w:w="5760"/>
      </w:tblGrid>
      <w:tr w:rsidR="0026072A" w:rsidRPr="006F4F9C">
        <w:trPr>
          <w:trHeight w:hRule="exact" w:val="2880"/>
        </w:trPr>
        <w:tc>
          <w:tcPr>
            <w:tcW w:w="5760" w:type="dxa"/>
            <w:tcMar>
              <w:top w:w="0" w:type="dxa"/>
              <w:bottom w:w="0" w:type="dxa"/>
            </w:tcMar>
          </w:tcPr>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pict>
                <v:roundrect id="_x0000_s1092" style="position:absolute;left:0;text-align:left;margin-left:0;margin-top:0;width:4in;height:2in;z-index:251713536;mso-position-horizontal-relative:page;mso-position-vertical-relative:page" arcsize="6126f" print="f" filled="f" strokecolor="#bfbfbf [2412]" strokeweight=".25pt">
                  <w10:wrap anchorx="page" anchory="page"/>
                  <w10:anchorlock/>
                </v:roundrect>
              </w:pict>
            </w:r>
            <w:r>
              <w:rPr>
                <w:rFonts w:ascii="Times New Roman" w:hAnsi="Times New Roman" w:cs="Times New Roman"/>
                <w:b/>
                <w:sz w:val="40"/>
                <w:szCs w:val="40"/>
              </w:rPr>
              <w:t>3M SCOTCHGARD</w:t>
            </w:r>
          </w:p>
          <w:p w:rsidR="00D914A4" w:rsidRPr="00286833" w:rsidRDefault="00D914A4" w:rsidP="00D914A4">
            <w:pPr>
              <w:jc w:val="center"/>
              <w:rPr>
                <w:rFonts w:ascii="Times New Roman" w:hAnsi="Times New Roman" w:cs="Times New Roman"/>
                <w:b/>
                <w:sz w:val="40"/>
                <w:szCs w:val="40"/>
              </w:rPr>
            </w:pPr>
            <w:r>
              <w:rPr>
                <w:rFonts w:ascii="Times New Roman" w:hAnsi="Times New Roman" w:cs="Times New Roman"/>
                <w:b/>
                <w:sz w:val="40"/>
                <w:szCs w:val="40"/>
              </w:rPr>
              <w:t>CARPET PROTECTOR</w:t>
            </w:r>
          </w:p>
          <w:p w:rsidR="00D914A4" w:rsidRPr="00286833" w:rsidRDefault="00D914A4" w:rsidP="00D914A4">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D914A4" w:rsidP="00D914A4">
            <w:pPr>
              <w:jc w:val="center"/>
              <w:rPr>
                <w:rFonts w:ascii="Times New Roman" w:hAnsi="Times New Roman" w:cs="Times New Roman"/>
                <w:sz w:val="32"/>
                <w:szCs w:val="32"/>
              </w:rPr>
            </w:pPr>
            <w:r>
              <w:rPr>
                <w:rFonts w:ascii="Times New Roman" w:hAnsi="Times New Roman" w:cs="Times New Roman"/>
                <w:b/>
                <w:sz w:val="40"/>
                <w:szCs w:val="40"/>
              </w:rPr>
              <w:t>H=3</w:t>
            </w:r>
            <w:r w:rsidRPr="00286833">
              <w:rPr>
                <w:rFonts w:ascii="Times New Roman" w:hAnsi="Times New Roman" w:cs="Times New Roman"/>
                <w:b/>
                <w:sz w:val="40"/>
                <w:szCs w:val="40"/>
              </w:rPr>
              <w:t xml:space="preserve"> F=</w:t>
            </w:r>
            <w:r>
              <w:rPr>
                <w:rFonts w:ascii="Times New Roman" w:hAnsi="Times New Roman" w:cs="Times New Roman"/>
                <w:b/>
                <w:sz w:val="40"/>
                <w:szCs w:val="40"/>
              </w:rPr>
              <w:t>0 R=0</w:t>
            </w:r>
            <w:r w:rsidRPr="00286833">
              <w:rPr>
                <w:rFonts w:ascii="Times New Roman" w:hAnsi="Times New Roman" w:cs="Times New Roman"/>
                <w:b/>
                <w:sz w:val="40"/>
                <w:szCs w:val="40"/>
              </w:rPr>
              <w:t xml:space="preserve"> S=0</w:t>
            </w:r>
            <w:r w:rsidR="00145BDC">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characterSpacingControl w:val="doNotCompress"/>
  <w:compat>
    <w:useFELayout/>
  </w:compat>
  <w:rsids>
    <w:rsidRoot w:val="00C526BE"/>
    <w:rsid w:val="00145BDC"/>
    <w:rsid w:val="0025579A"/>
    <w:rsid w:val="0026072A"/>
    <w:rsid w:val="00286833"/>
    <w:rsid w:val="003057E2"/>
    <w:rsid w:val="00684CE8"/>
    <w:rsid w:val="006F4F9C"/>
    <w:rsid w:val="009D1B15"/>
    <w:rsid w:val="00C526BE"/>
    <w:rsid w:val="00D82614"/>
    <w:rsid w:val="00D914A4"/>
    <w:rsid w:val="00E44851"/>
    <w:rsid w:val="00EB67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ife%20Office\Application%20Data\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121F5DC-4067-4431-A5A9-A9549CEDBAE8}">
  <ds:schemaRefs>
    <ds:schemaRef ds:uri="averytemplate2007"/>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13BDD30A-DE76-4C91-8109-129141E6C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AV_LB10text.dotm</Template>
  <TotalTime>2</TotalTime>
  <Pages>1</Pages>
  <Words>88</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Kristen</cp:lastModifiedBy>
  <cp:revision>2</cp:revision>
  <cp:lastPrinted>2012-02-09T03:11:00Z</cp:lastPrinted>
  <dcterms:created xsi:type="dcterms:W3CDTF">2012-04-10T15:27:00Z</dcterms:created>
  <dcterms:modified xsi:type="dcterms:W3CDTF">2012-04-10T15:27:00Z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